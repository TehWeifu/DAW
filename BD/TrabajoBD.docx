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C1BB" w14:textId="484A906B" w:rsidR="00E279B8" w:rsidRPr="00FF67C1" w:rsidRDefault="009852EF" w:rsidP="00E279B8">
      <w:pPr>
        <w:pStyle w:val="Subttulo"/>
      </w:pPr>
      <w:r w:rsidRPr="00FF67C1">
        <w:drawing>
          <wp:anchor distT="0" distB="0" distL="114300" distR="114300" simplePos="0" relativeHeight="251658240" behindDoc="0" locked="0" layoutInCell="1" allowOverlap="1" wp14:anchorId="0C8905E6" wp14:editId="022AAD07">
            <wp:simplePos x="0" y="0"/>
            <wp:positionH relativeFrom="column">
              <wp:posOffset>1402080</wp:posOffset>
            </wp:positionH>
            <wp:positionV relativeFrom="paragraph">
              <wp:posOffset>45085</wp:posOffset>
            </wp:positionV>
            <wp:extent cx="3595512" cy="1866900"/>
            <wp:effectExtent l="0" t="0" r="5080" b="0"/>
            <wp:wrapNone/>
            <wp:docPr id="1" name="Imagen 1" descr="kisspng-microsoft-sql-server-mysql-database-logo-5b098c6ee92a46.0488681015273524309551  - Esden Business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spng-microsoft-sql-server-mysql-database-logo-5b098c6ee92a46.0488681015273524309551  - Esden Business School"/>
                    <pic:cNvPicPr>
                      <a:picLocks noChangeAspect="1" noChangeArrowheads="1"/>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95512"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61782" w14:textId="07C2A6DF" w:rsidR="009852EF" w:rsidRPr="00FF67C1" w:rsidRDefault="009852EF" w:rsidP="002B21AE">
      <w:pPr>
        <w:pStyle w:val="Logotipo"/>
        <w:tabs>
          <w:tab w:val="left" w:pos="6282"/>
        </w:tabs>
      </w:pPr>
      <w:r w:rsidRPr="00FF67C1">
        <w:drawing>
          <wp:anchor distT="0" distB="0" distL="114300" distR="114300" simplePos="0" relativeHeight="251660288" behindDoc="0" locked="0" layoutInCell="1" allowOverlap="1" wp14:anchorId="172210EB" wp14:editId="325F39D9">
            <wp:simplePos x="0" y="0"/>
            <wp:positionH relativeFrom="column">
              <wp:posOffset>1962150</wp:posOffset>
            </wp:positionH>
            <wp:positionV relativeFrom="paragraph">
              <wp:posOffset>1969135</wp:posOffset>
            </wp:positionV>
            <wp:extent cx="2359660" cy="2317750"/>
            <wp:effectExtent l="0" t="0" r="2540" b="6350"/>
            <wp:wrapNone/>
            <wp:docPr id="9" name="Imagen 9" descr="8 Grunge X (PNG Transparent) Vol.2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Grunge X (PNG Transparent) Vol.2 | OnlyGFX.com"/>
                    <pic:cNvPicPr>
                      <a:picLocks noChangeAspect="1" noChangeArrowheads="1"/>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35966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7C1">
        <w:drawing>
          <wp:anchor distT="0" distB="0" distL="114300" distR="114300" simplePos="0" relativeHeight="251659264" behindDoc="0" locked="0" layoutInCell="1" allowOverlap="1" wp14:anchorId="22559B19" wp14:editId="518871E2">
            <wp:simplePos x="0" y="0"/>
            <wp:positionH relativeFrom="column">
              <wp:posOffset>1028700</wp:posOffset>
            </wp:positionH>
            <wp:positionV relativeFrom="paragraph">
              <wp:posOffset>4356735</wp:posOffset>
            </wp:positionV>
            <wp:extent cx="4493260" cy="2527300"/>
            <wp:effectExtent l="0" t="0" r="0" b="0"/>
            <wp:wrapNone/>
            <wp:docPr id="6" name="Imagen 6" descr="League of Legends Logo : significado del logotip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gue of Legends Logo : significado del logotipo, png, vector"/>
                    <pic:cNvPicPr>
                      <a:picLocks noChangeAspect="1" noChangeArrowheads="1"/>
                    </pic:cNvPicPr>
                  </pic:nvPicPr>
                  <pic:blipFill>
                    <a:blip r:embed="rId12">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9326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B0EFB" w14:textId="2255E7D5" w:rsidR="00E279B8" w:rsidRPr="00FF67C1" w:rsidRDefault="009852EF" w:rsidP="00E279B8">
      <w:pPr>
        <w:pStyle w:val="Subttulo"/>
        <w:rPr>
          <w:rFonts w:ascii="Arial" w:hAnsi="Arial" w:cs="Arial"/>
          <w:b/>
          <w:bCs/>
          <w:color w:val="1CADE4" w:themeColor="accent1"/>
        </w:rPr>
      </w:pPr>
      <w:r w:rsidRPr="00FF67C1">
        <w:br/>
      </w:r>
      <w:r w:rsidRPr="00FF67C1">
        <w:br/>
      </w:r>
      <w:r w:rsidRPr="00FF67C1">
        <w:br/>
      </w:r>
      <w:r w:rsidRPr="00FF67C1">
        <w:br/>
      </w:r>
      <w:r w:rsidRPr="00FF67C1">
        <w:br/>
      </w:r>
      <w:r w:rsidRPr="00FF67C1">
        <w:br/>
      </w:r>
      <w:r w:rsidRPr="00FF67C1">
        <w:br/>
      </w:r>
      <w:r w:rsidRPr="00FF67C1">
        <w:br/>
      </w:r>
      <w:r w:rsidRPr="00FF67C1">
        <w:br/>
      </w:r>
      <w:r w:rsidRPr="00FF67C1">
        <w:br/>
      </w:r>
      <w:r w:rsidRPr="00FF67C1">
        <w:br/>
      </w:r>
      <w:r w:rsidRPr="00FF67C1">
        <w:rPr>
          <w:rFonts w:ascii="Arial" w:hAnsi="Arial" w:cs="Arial"/>
          <w:b/>
          <w:bCs/>
          <w:color w:val="1CADE4" w:themeColor="accent1"/>
        </w:rPr>
        <w:t>Julián B. Sánchez López</w:t>
      </w:r>
    </w:p>
    <w:p w14:paraId="6F3A9171" w14:textId="2C550381" w:rsidR="00E279B8" w:rsidRPr="00FF67C1" w:rsidRDefault="005F3533" w:rsidP="00E279B8">
      <w:pPr>
        <w:pStyle w:val="Informacindecontacto"/>
        <w:rPr>
          <w:rFonts w:ascii="Arial" w:hAnsi="Arial" w:cs="Arial"/>
          <w:color w:val="1CADE4" w:themeColor="accent1"/>
        </w:rPr>
      </w:pPr>
      <w:sdt>
        <w:sdtPr>
          <w:rPr>
            <w:rFonts w:ascii="Arial" w:hAnsi="Arial" w:cs="Arial"/>
            <w:color w:val="1CADE4" w:themeColor="accent1"/>
          </w:rPr>
          <w:alias w:val="Escriba el nombre de la empresa:"/>
          <w:tag w:val=""/>
          <w:id w:val="442581965"/>
          <w:placeholder>
            <w:docPart w:val="C61465AB7DFD487E8FEF6866E4777FB9"/>
          </w:placeholder>
          <w:dataBinding w:prefixMappings="xmlns:ns0='http://schemas.openxmlformats.org/officeDocument/2006/extended-properties' " w:xpath="/ns0:Properties[1]/ns0:Company[1]" w:storeItemID="{6668398D-A668-4E3E-A5EB-62B293D839F1}"/>
          <w15:appearance w15:val="hidden"/>
          <w:text/>
        </w:sdtPr>
        <w:sdtEndPr/>
        <w:sdtContent>
          <w:r w:rsidR="009852EF" w:rsidRPr="00FF67C1">
            <w:rPr>
              <w:rFonts w:ascii="Arial" w:hAnsi="Arial" w:cs="Arial"/>
              <w:color w:val="1CADE4" w:themeColor="accent1"/>
            </w:rPr>
            <w:t>1º Desarrollo de aplicaciones Web</w:t>
          </w:r>
        </w:sdtContent>
      </w:sdt>
    </w:p>
    <w:p w14:paraId="34EA8939" w14:textId="3B518C81" w:rsidR="00E279B8" w:rsidRPr="00FF67C1" w:rsidRDefault="005F3533" w:rsidP="00714CE5">
      <w:pPr>
        <w:pStyle w:val="Informacindecontacto"/>
        <w:rPr>
          <w:rFonts w:ascii="Arial" w:hAnsi="Arial" w:cs="Arial"/>
          <w:color w:val="1CADE4" w:themeColor="accent1"/>
        </w:rPr>
      </w:pPr>
      <w:sdt>
        <w:sdtPr>
          <w:rPr>
            <w:rFonts w:ascii="Arial" w:hAnsi="Arial" w:cs="Arial"/>
            <w:color w:val="1CADE4" w:themeColor="accent1"/>
          </w:rPr>
          <w:alias w:val="Escriba la dirección de la empresa:"/>
          <w:tag w:val="Escriba la dirección de la empresa:"/>
          <w:id w:val="1489432431"/>
          <w:placeholder>
            <w:docPart w:val="8E133A2BC5CE48F697350AB074BC3932"/>
          </w:placeholder>
          <w:dataBinding w:prefixMappings="xmlns:ns0='http://schemas.microsoft.com/office/2006/coverPageProps' " w:xpath="/ns0:CoverPageProperties[1]/ns0:CompanyAddress[1]" w:storeItemID="{55AF091B-3C7A-41E3-B477-F2FDAA23CFDA}"/>
          <w15:appearance w15:val="hidden"/>
          <w:text/>
        </w:sdtPr>
        <w:sdtEndPr/>
        <w:sdtContent>
          <w:r w:rsidR="009852EF" w:rsidRPr="00FF67C1">
            <w:rPr>
              <w:rFonts w:ascii="Arial" w:hAnsi="Arial" w:cs="Arial"/>
              <w:color w:val="1CADE4" w:themeColor="accent1"/>
            </w:rPr>
            <w:t>SOLVAM F.P.</w:t>
          </w:r>
        </w:sdtContent>
      </w:sdt>
    </w:p>
    <w:p w14:paraId="249F1C36" w14:textId="77777777" w:rsidR="00907CBB" w:rsidRPr="00FF67C1" w:rsidRDefault="00907CBB" w:rsidP="00E279B8">
      <w:pPr>
        <w:rPr>
          <w:rFonts w:ascii="Arial" w:hAnsi="Arial" w:cs="Arial"/>
          <w:noProof/>
          <w:color w:val="1CADE4" w:themeColor="accent1"/>
        </w:rPr>
      </w:pPr>
    </w:p>
    <w:p w14:paraId="462A1704" w14:textId="77777777" w:rsidR="009852EF" w:rsidRPr="00FF67C1" w:rsidRDefault="009852EF">
      <w:pPr>
        <w:spacing w:after="240" w:line="252" w:lineRule="auto"/>
        <w:ind w:left="0" w:right="0"/>
      </w:pPr>
      <w:r w:rsidRPr="00FF67C1">
        <w:br w:type="page"/>
      </w:r>
    </w:p>
    <w:sdt>
      <w:sdtPr>
        <w:id w:val="-1594165859"/>
        <w:docPartObj>
          <w:docPartGallery w:val="Table of Contents"/>
          <w:docPartUnique/>
        </w:docPartObj>
      </w:sdtPr>
      <w:sdtEndPr>
        <w:rPr>
          <w:rFonts w:asciiTheme="minorHAnsi" w:eastAsiaTheme="minorEastAsia" w:hAnsiTheme="minorHAnsi" w:cstheme="minorBidi"/>
          <w:b/>
          <w:bCs/>
          <w:caps w:val="0"/>
          <w:color w:val="auto"/>
          <w:sz w:val="22"/>
          <w:szCs w:val="22"/>
        </w:rPr>
      </w:sdtEndPr>
      <w:sdtContent>
        <w:p w14:paraId="5D994E4D" w14:textId="46AC0661" w:rsidR="00A64C7A" w:rsidRDefault="00A64C7A">
          <w:pPr>
            <w:pStyle w:val="TtuloTDC"/>
          </w:pPr>
          <w:r>
            <w:t>Contenido</w:t>
          </w:r>
        </w:p>
        <w:p w14:paraId="5D5DB89D" w14:textId="7C9DA410" w:rsidR="00A64C7A" w:rsidRDefault="00A64C7A">
          <w:fldSimple w:instr=" TOC \o &quot;1-3&quot; \h \z \u ">
            <w:r>
              <w:rPr>
                <w:b/>
                <w:bCs/>
                <w:noProof/>
              </w:rPr>
              <w:t>No se encontraron entradas de tabla de contenido.</w:t>
            </w:r>
          </w:fldSimple>
        </w:p>
      </w:sdtContent>
    </w:sdt>
    <w:p w14:paraId="57921BC6" w14:textId="77777777" w:rsidR="009852EF" w:rsidRPr="00FF67C1" w:rsidRDefault="009852EF">
      <w:pPr>
        <w:spacing w:after="240" w:line="252" w:lineRule="auto"/>
        <w:ind w:left="0" w:right="0"/>
      </w:pPr>
      <w:r w:rsidRPr="00FF67C1">
        <w:br w:type="page"/>
      </w:r>
    </w:p>
    <w:p w14:paraId="3C5E431E" w14:textId="7FDC6C9E" w:rsidR="00B828AF" w:rsidRPr="00FF67C1" w:rsidRDefault="00B828AF" w:rsidP="00B828AF">
      <w:pPr>
        <w:pStyle w:val="Prrafodelista"/>
        <w:numPr>
          <w:ilvl w:val="0"/>
          <w:numId w:val="12"/>
        </w:numPr>
        <w:tabs>
          <w:tab w:val="left" w:pos="1950"/>
        </w:tabs>
        <w:rPr>
          <w:rFonts w:ascii="Arial" w:hAnsi="Arial" w:cs="Arial"/>
          <w:b/>
          <w:bCs/>
          <w:color w:val="2683C6" w:themeColor="accent2"/>
          <w:sz w:val="28"/>
          <w:szCs w:val="28"/>
        </w:rPr>
      </w:pPr>
      <w:r w:rsidRPr="00FF67C1">
        <w:rPr>
          <w:rFonts w:ascii="Arial" w:hAnsi="Arial" w:cs="Arial"/>
          <w:b/>
          <w:bCs/>
          <w:color w:val="2683C6" w:themeColor="accent2"/>
          <w:sz w:val="28"/>
          <w:szCs w:val="28"/>
        </w:rPr>
        <w:lastRenderedPageBreak/>
        <w:t>Enunciado</w:t>
      </w:r>
    </w:p>
    <w:p w14:paraId="463FD85E" w14:textId="77777777" w:rsidR="002367D1" w:rsidRPr="00FF67C1" w:rsidRDefault="002367D1" w:rsidP="002367D1"/>
    <w:p w14:paraId="09F5B81D" w14:textId="40936714" w:rsidR="009852EF" w:rsidRPr="00FF67C1" w:rsidRDefault="00B828AF" w:rsidP="00E10730">
      <w:pPr>
        <w:tabs>
          <w:tab w:val="left" w:pos="1950"/>
        </w:tabs>
        <w:jc w:val="both"/>
        <w:rPr>
          <w:rFonts w:ascii="Arial" w:hAnsi="Arial" w:cs="Arial"/>
          <w:sz w:val="24"/>
          <w:szCs w:val="24"/>
        </w:rPr>
      </w:pPr>
      <w:r w:rsidRPr="00FF67C1">
        <w:rPr>
          <w:rFonts w:ascii="Arial" w:hAnsi="Arial" w:cs="Arial"/>
          <w:sz w:val="24"/>
          <w:szCs w:val="24"/>
        </w:rPr>
        <w:t>Se ha producido un grave crimen en</w:t>
      </w:r>
      <w:r w:rsidR="00900AB1" w:rsidRPr="00FF67C1">
        <w:rPr>
          <w:rFonts w:ascii="Arial" w:hAnsi="Arial" w:cs="Arial"/>
          <w:sz w:val="24"/>
          <w:szCs w:val="24"/>
        </w:rPr>
        <w:t xml:space="preserve"> una de las regiones que conforman el mundo de League </w:t>
      </w:r>
      <w:proofErr w:type="spellStart"/>
      <w:r w:rsidR="00900AB1" w:rsidRPr="00FF67C1">
        <w:rPr>
          <w:rFonts w:ascii="Arial" w:hAnsi="Arial" w:cs="Arial"/>
          <w:sz w:val="24"/>
          <w:szCs w:val="24"/>
        </w:rPr>
        <w:t>of</w:t>
      </w:r>
      <w:proofErr w:type="spellEnd"/>
      <w:r w:rsidR="00900AB1" w:rsidRPr="00FF67C1">
        <w:rPr>
          <w:rFonts w:ascii="Arial" w:hAnsi="Arial" w:cs="Arial"/>
          <w:sz w:val="24"/>
          <w:szCs w:val="24"/>
        </w:rPr>
        <w:t xml:space="preserve"> </w:t>
      </w:r>
      <w:proofErr w:type="spellStart"/>
      <w:r w:rsidR="00900AB1" w:rsidRPr="00FF67C1">
        <w:rPr>
          <w:rFonts w:ascii="Arial" w:hAnsi="Arial" w:cs="Arial"/>
          <w:sz w:val="24"/>
          <w:szCs w:val="24"/>
        </w:rPr>
        <w:t>Legends</w:t>
      </w:r>
      <w:proofErr w:type="spellEnd"/>
      <w:r w:rsidR="00900AB1" w:rsidRPr="00FF67C1">
        <w:rPr>
          <w:rFonts w:ascii="Arial" w:hAnsi="Arial" w:cs="Arial"/>
          <w:sz w:val="24"/>
          <w:szCs w:val="24"/>
        </w:rPr>
        <w:t>,</w:t>
      </w:r>
      <w:r w:rsidRPr="00FF67C1">
        <w:rPr>
          <w:rFonts w:ascii="Arial" w:hAnsi="Arial" w:cs="Arial"/>
          <w:sz w:val="24"/>
          <w:szCs w:val="24"/>
        </w:rPr>
        <w:t xml:space="preserve"> </w:t>
      </w:r>
      <w:proofErr w:type="spellStart"/>
      <w:r w:rsidRPr="00FF67C1">
        <w:rPr>
          <w:rFonts w:ascii="Arial" w:hAnsi="Arial" w:cs="Arial"/>
          <w:sz w:val="24"/>
          <w:szCs w:val="24"/>
        </w:rPr>
        <w:t>Runeterra</w:t>
      </w:r>
      <w:proofErr w:type="spellEnd"/>
      <w:r w:rsidR="00900AB1" w:rsidRPr="00FF67C1">
        <w:rPr>
          <w:rFonts w:ascii="Arial" w:hAnsi="Arial" w:cs="Arial"/>
          <w:sz w:val="24"/>
          <w:szCs w:val="24"/>
        </w:rPr>
        <w:t>.</w:t>
      </w:r>
      <w:r w:rsidRPr="00FF67C1">
        <w:rPr>
          <w:rFonts w:ascii="Arial" w:hAnsi="Arial" w:cs="Arial"/>
          <w:sz w:val="24"/>
          <w:szCs w:val="24"/>
        </w:rPr>
        <w:t xml:space="preserve"> </w:t>
      </w:r>
      <w:r w:rsidR="00900AB1" w:rsidRPr="00FF67C1">
        <w:rPr>
          <w:rFonts w:ascii="Arial" w:hAnsi="Arial" w:cs="Arial"/>
          <w:sz w:val="24"/>
          <w:szCs w:val="24"/>
        </w:rPr>
        <w:t>A</w:t>
      </w:r>
      <w:r w:rsidRPr="00FF67C1">
        <w:rPr>
          <w:rFonts w:ascii="Arial" w:hAnsi="Arial" w:cs="Arial"/>
          <w:sz w:val="24"/>
          <w:szCs w:val="24"/>
        </w:rPr>
        <w:t>lguien ha robado</w:t>
      </w:r>
      <w:r w:rsidR="009E33F6">
        <w:rPr>
          <w:rFonts w:ascii="Arial" w:hAnsi="Arial" w:cs="Arial"/>
          <w:sz w:val="24"/>
          <w:szCs w:val="24"/>
        </w:rPr>
        <w:t xml:space="preserve"> las cápsulas de</w:t>
      </w:r>
      <w:r w:rsidRPr="00FF67C1">
        <w:rPr>
          <w:rFonts w:ascii="Arial" w:hAnsi="Arial" w:cs="Arial"/>
          <w:sz w:val="24"/>
          <w:szCs w:val="24"/>
        </w:rPr>
        <w:t xml:space="preserve"> </w:t>
      </w:r>
      <w:proofErr w:type="spellStart"/>
      <w:r w:rsidR="009E33F6">
        <w:rPr>
          <w:rFonts w:ascii="Arial" w:hAnsi="Arial" w:cs="Arial"/>
          <w:sz w:val="24"/>
          <w:szCs w:val="24"/>
        </w:rPr>
        <w:t>H</w:t>
      </w:r>
      <w:r w:rsidR="009E33F6" w:rsidRPr="009E33F6">
        <w:rPr>
          <w:rFonts w:ascii="Arial" w:hAnsi="Arial" w:cs="Arial"/>
          <w:sz w:val="24"/>
          <w:szCs w:val="24"/>
        </w:rPr>
        <w:t>extech</w:t>
      </w:r>
      <w:proofErr w:type="spellEnd"/>
      <w:r w:rsidRPr="00FF67C1">
        <w:rPr>
          <w:rFonts w:ascii="Arial" w:hAnsi="Arial" w:cs="Arial"/>
          <w:sz w:val="24"/>
          <w:szCs w:val="24"/>
        </w:rPr>
        <w:t>, una fuente de energía mágica que abastece toda la región, sin ella</w:t>
      </w:r>
      <w:r w:rsidR="009E33F6">
        <w:rPr>
          <w:rFonts w:ascii="Arial" w:hAnsi="Arial" w:cs="Arial"/>
          <w:sz w:val="24"/>
          <w:szCs w:val="24"/>
        </w:rPr>
        <w:t xml:space="preserve"> la región de </w:t>
      </w:r>
      <w:proofErr w:type="spellStart"/>
      <w:r w:rsidR="009E33F6">
        <w:rPr>
          <w:rFonts w:ascii="Arial" w:hAnsi="Arial" w:cs="Arial"/>
          <w:sz w:val="24"/>
          <w:szCs w:val="24"/>
        </w:rPr>
        <w:t>Piltover</w:t>
      </w:r>
      <w:proofErr w:type="spellEnd"/>
      <w:r w:rsidR="009E33F6">
        <w:rPr>
          <w:rFonts w:ascii="Arial" w:hAnsi="Arial" w:cs="Arial"/>
          <w:sz w:val="24"/>
          <w:szCs w:val="24"/>
        </w:rPr>
        <w:t xml:space="preserve"> se verá condenada a su desaparición</w:t>
      </w:r>
      <w:r w:rsidRPr="00FF67C1">
        <w:rPr>
          <w:rFonts w:ascii="Arial" w:hAnsi="Arial" w:cs="Arial"/>
          <w:sz w:val="24"/>
          <w:szCs w:val="24"/>
        </w:rPr>
        <w:t xml:space="preserve">. Tu misión es encontrar al jugador que ha robado Arcane y al campeón que ha utilizado para llevar a cabo tal fechoría. Para ello </w:t>
      </w:r>
      <w:r w:rsidR="00900AB1" w:rsidRPr="00FF67C1">
        <w:rPr>
          <w:rFonts w:ascii="Arial" w:hAnsi="Arial" w:cs="Arial"/>
          <w:sz w:val="24"/>
          <w:szCs w:val="24"/>
        </w:rPr>
        <w:t>dispones de la siguiente información.</w:t>
      </w:r>
    </w:p>
    <w:p w14:paraId="735F3CBA" w14:textId="77777777" w:rsidR="00900AB1" w:rsidRPr="00FF67C1" w:rsidRDefault="00900AB1" w:rsidP="00E10730">
      <w:pPr>
        <w:tabs>
          <w:tab w:val="left" w:pos="1950"/>
        </w:tabs>
        <w:jc w:val="both"/>
        <w:rPr>
          <w:rFonts w:ascii="Arial" w:hAnsi="Arial" w:cs="Arial"/>
          <w:sz w:val="24"/>
          <w:szCs w:val="24"/>
        </w:rPr>
      </w:pPr>
      <w:r w:rsidRPr="00FF67C1">
        <w:rPr>
          <w:rFonts w:ascii="Arial" w:hAnsi="Arial" w:cs="Arial"/>
          <w:sz w:val="24"/>
          <w:szCs w:val="24"/>
        </w:rPr>
        <w:t xml:space="preserve">Los encargados de controlar todo lo que pasa en el </w:t>
      </w:r>
      <w:proofErr w:type="spellStart"/>
      <w:r w:rsidRPr="00FF67C1">
        <w:rPr>
          <w:rFonts w:ascii="Arial" w:hAnsi="Arial" w:cs="Arial"/>
          <w:sz w:val="24"/>
          <w:szCs w:val="24"/>
        </w:rPr>
        <w:t>LoL</w:t>
      </w:r>
      <w:proofErr w:type="spellEnd"/>
      <w:r w:rsidRPr="00FF67C1">
        <w:rPr>
          <w:rFonts w:ascii="Arial" w:hAnsi="Arial" w:cs="Arial"/>
          <w:sz w:val="24"/>
          <w:szCs w:val="24"/>
        </w:rPr>
        <w:t xml:space="preserve"> son los jugadores, cada uno de estos tiene asociado:</w:t>
      </w:r>
    </w:p>
    <w:p w14:paraId="33670D41" w14:textId="4A5FB732"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r w:rsidR="002367D1" w:rsidRPr="00FF67C1">
        <w:rPr>
          <w:rFonts w:ascii="Arial" w:hAnsi="Arial" w:cs="Arial"/>
          <w:sz w:val="24"/>
          <w:szCs w:val="24"/>
        </w:rPr>
        <w:t>.</w:t>
      </w:r>
    </w:p>
    <w:p w14:paraId="55945598" w14:textId="7C224937"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nombre el cual también ha de ser único y como mucho podrá tener 30 caracteres</w:t>
      </w:r>
      <w:r w:rsidR="002367D1" w:rsidRPr="00FF67C1">
        <w:rPr>
          <w:rFonts w:ascii="Arial" w:hAnsi="Arial" w:cs="Arial"/>
          <w:sz w:val="24"/>
          <w:szCs w:val="24"/>
        </w:rPr>
        <w:t>.</w:t>
      </w:r>
    </w:p>
    <w:p w14:paraId="2DB55660" w14:textId="40905539"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liga a la que pertenece. Pueden ser (de peor a mejor): Bronce Plata, Oro o Maestro</w:t>
      </w:r>
      <w:r w:rsidR="002367D1" w:rsidRPr="00FF67C1">
        <w:rPr>
          <w:rFonts w:ascii="Arial" w:hAnsi="Arial" w:cs="Arial"/>
          <w:sz w:val="24"/>
          <w:szCs w:val="24"/>
        </w:rPr>
        <w:t>.</w:t>
      </w:r>
    </w:p>
    <w:p w14:paraId="2F09A839" w14:textId="535D6248"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Unos puntos de liga representados por un valor numérico entero el cual como máximo puede ser 9.999</w:t>
      </w:r>
      <w:r w:rsidR="002367D1" w:rsidRPr="00FF67C1">
        <w:rPr>
          <w:rFonts w:ascii="Arial" w:hAnsi="Arial" w:cs="Arial"/>
          <w:sz w:val="24"/>
          <w:szCs w:val="24"/>
        </w:rPr>
        <w:t>.</w:t>
      </w:r>
    </w:p>
    <w:p w14:paraId="4900D3E1" w14:textId="2231CB48"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cantidad de monedas utilizadas para comprar los diferentes personajes que existen en el juego</w:t>
      </w:r>
      <w:r w:rsidR="00E10730" w:rsidRPr="00FF67C1">
        <w:rPr>
          <w:rFonts w:ascii="Arial" w:hAnsi="Arial" w:cs="Arial"/>
          <w:sz w:val="24"/>
          <w:szCs w:val="24"/>
        </w:rPr>
        <w:t>, las cuales siempre serán un valor entero positivo.</w:t>
      </w:r>
    </w:p>
    <w:p w14:paraId="6B505E33" w14:textId="7EB199B6" w:rsidR="00E10730" w:rsidRPr="00FF67C1" w:rsidRDefault="00E10730" w:rsidP="00E10730">
      <w:pPr>
        <w:tabs>
          <w:tab w:val="left" w:pos="1950"/>
        </w:tabs>
        <w:jc w:val="both"/>
        <w:rPr>
          <w:rFonts w:ascii="Arial" w:hAnsi="Arial" w:cs="Arial"/>
          <w:sz w:val="24"/>
          <w:szCs w:val="24"/>
        </w:rPr>
      </w:pPr>
    </w:p>
    <w:p w14:paraId="7E62D971" w14:textId="06D2784A" w:rsidR="00E10730" w:rsidRPr="00FF67C1" w:rsidRDefault="00E10730" w:rsidP="00E10730">
      <w:pPr>
        <w:tabs>
          <w:tab w:val="left" w:pos="1950"/>
        </w:tabs>
        <w:jc w:val="both"/>
        <w:rPr>
          <w:rFonts w:ascii="Arial" w:hAnsi="Arial" w:cs="Arial"/>
          <w:sz w:val="24"/>
          <w:szCs w:val="24"/>
        </w:rPr>
      </w:pPr>
      <w:r w:rsidRPr="00FF67C1">
        <w:rPr>
          <w:rFonts w:ascii="Arial" w:hAnsi="Arial" w:cs="Arial"/>
          <w:sz w:val="24"/>
          <w:szCs w:val="24"/>
        </w:rPr>
        <w:t>Cada uno de estos jugadores puede comprar los campeones disponibles para poder jugar con ello, cada vez que un jugador utiliza un campeón acumula puntos de maestría, un valor numérico entero que representa qué tan bien utiliza un jugador dicho personaje</w:t>
      </w:r>
      <w:r w:rsidR="002367D1" w:rsidRPr="00FF67C1">
        <w:rPr>
          <w:rFonts w:ascii="Arial" w:hAnsi="Arial" w:cs="Arial"/>
          <w:sz w:val="24"/>
          <w:szCs w:val="24"/>
        </w:rPr>
        <w:t>.</w:t>
      </w:r>
    </w:p>
    <w:p w14:paraId="7986B3E1" w14:textId="4BCCB1EC" w:rsidR="00E10730" w:rsidRPr="00FF67C1" w:rsidRDefault="00E10730" w:rsidP="00E10730">
      <w:pPr>
        <w:tabs>
          <w:tab w:val="left" w:pos="1950"/>
        </w:tabs>
        <w:jc w:val="both"/>
        <w:rPr>
          <w:rFonts w:ascii="Arial" w:hAnsi="Arial" w:cs="Arial"/>
          <w:sz w:val="24"/>
          <w:szCs w:val="24"/>
        </w:rPr>
      </w:pPr>
      <w:r w:rsidRPr="00FF67C1">
        <w:rPr>
          <w:rFonts w:ascii="Arial" w:hAnsi="Arial" w:cs="Arial"/>
          <w:sz w:val="24"/>
          <w:szCs w:val="24"/>
        </w:rPr>
        <w:t>Un campeón, a su vez, puede ser comprado y utilizado por varios jugadores y disponemos de la siguiente información sobre ellos</w:t>
      </w:r>
      <w:r w:rsidR="002367D1" w:rsidRPr="00FF67C1">
        <w:rPr>
          <w:rFonts w:ascii="Arial" w:hAnsi="Arial" w:cs="Arial"/>
          <w:sz w:val="24"/>
          <w:szCs w:val="24"/>
        </w:rPr>
        <w:t>:</w:t>
      </w:r>
    </w:p>
    <w:p w14:paraId="5A353504" w14:textId="415CD251"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p>
    <w:p w14:paraId="2B889461" w14:textId="1712A551"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nombre el cual también ha de ser único y como mucho podrá tener 30 caracteres.</w:t>
      </w:r>
    </w:p>
    <w:p w14:paraId="72BC71B5" w14:textId="532D974F"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clase a la que pertenece, esta puede ser: tirador, mago, luchador o asesino.</w:t>
      </w:r>
    </w:p>
    <w:p w14:paraId="460C0A02" w14:textId="20FD489E"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fecha que indica el día en el que dicho personaje fue lanzado.</w:t>
      </w:r>
    </w:p>
    <w:p w14:paraId="2FD78B0C" w14:textId="6E74049A"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 xml:space="preserve">Un precio que representa el valor numérico entero que deben pagar los jugadores </w:t>
      </w:r>
      <w:r w:rsidR="009F0B4F" w:rsidRPr="00FF67C1">
        <w:rPr>
          <w:rFonts w:ascii="Arial" w:hAnsi="Arial" w:cs="Arial"/>
          <w:sz w:val="24"/>
          <w:szCs w:val="24"/>
        </w:rPr>
        <w:t xml:space="preserve">con sus monedas para </w:t>
      </w:r>
      <w:r w:rsidR="00F60021" w:rsidRPr="00FF67C1">
        <w:rPr>
          <w:rFonts w:ascii="Arial" w:hAnsi="Arial" w:cs="Arial"/>
          <w:sz w:val="24"/>
          <w:szCs w:val="24"/>
        </w:rPr>
        <w:t>adquirir</w:t>
      </w:r>
      <w:r w:rsidR="009F0B4F" w:rsidRPr="00FF67C1">
        <w:rPr>
          <w:rFonts w:ascii="Arial" w:hAnsi="Arial" w:cs="Arial"/>
          <w:sz w:val="24"/>
          <w:szCs w:val="24"/>
        </w:rPr>
        <w:t xml:space="preserve"> dicho personaje</w:t>
      </w:r>
      <w:r w:rsidR="002367D1" w:rsidRPr="00FF67C1">
        <w:rPr>
          <w:rFonts w:ascii="Arial" w:hAnsi="Arial" w:cs="Arial"/>
          <w:sz w:val="24"/>
          <w:szCs w:val="24"/>
        </w:rPr>
        <w:t>.</w:t>
      </w:r>
    </w:p>
    <w:p w14:paraId="08F80A3E" w14:textId="102FB83E" w:rsidR="002367D1" w:rsidRPr="00FF67C1" w:rsidRDefault="002367D1">
      <w:pPr>
        <w:spacing w:after="240" w:line="252" w:lineRule="auto"/>
        <w:ind w:left="0" w:right="0"/>
        <w:rPr>
          <w:rFonts w:ascii="Arial" w:hAnsi="Arial" w:cs="Arial"/>
          <w:sz w:val="24"/>
          <w:szCs w:val="24"/>
        </w:rPr>
      </w:pPr>
      <w:r w:rsidRPr="00FF67C1">
        <w:rPr>
          <w:rFonts w:ascii="Arial" w:hAnsi="Arial" w:cs="Arial"/>
          <w:sz w:val="24"/>
          <w:szCs w:val="24"/>
        </w:rPr>
        <w:br w:type="page"/>
      </w:r>
    </w:p>
    <w:p w14:paraId="792EF188" w14:textId="6C25897B" w:rsidR="009F0B4F" w:rsidRPr="00FF67C1" w:rsidRDefault="009F0B4F" w:rsidP="009F0B4F">
      <w:pPr>
        <w:tabs>
          <w:tab w:val="left" w:pos="1950"/>
        </w:tabs>
        <w:jc w:val="both"/>
        <w:rPr>
          <w:rFonts w:ascii="Arial" w:hAnsi="Arial" w:cs="Arial"/>
          <w:sz w:val="24"/>
          <w:szCs w:val="24"/>
        </w:rPr>
      </w:pPr>
      <w:r w:rsidRPr="00FF67C1">
        <w:rPr>
          <w:rFonts w:ascii="Arial" w:hAnsi="Arial" w:cs="Arial"/>
          <w:sz w:val="24"/>
          <w:szCs w:val="24"/>
        </w:rPr>
        <w:lastRenderedPageBreak/>
        <w:t>Los personajes cuentan con una serie de habilidades para atacar o defenderse de sus enemigos, cada personaje puede tener varias habilidades diferentes, sin embargo, las habilidades son únicas de los personajes, es decir, no pueden existir varios personajes con la misma habilidad.</w:t>
      </w:r>
      <w:r w:rsidR="002367D1" w:rsidRPr="00FF67C1">
        <w:rPr>
          <w:rFonts w:ascii="Arial" w:hAnsi="Arial" w:cs="Arial"/>
          <w:sz w:val="24"/>
          <w:szCs w:val="24"/>
        </w:rPr>
        <w:t xml:space="preserve"> Tampoco puede existir una habilidad que no sea utilizada por ningún personaje.</w:t>
      </w:r>
    </w:p>
    <w:p w14:paraId="7B2EFCFB" w14:textId="77182B57" w:rsidR="009F0B4F" w:rsidRPr="00FF67C1" w:rsidRDefault="009F0B4F" w:rsidP="009F0B4F">
      <w:pPr>
        <w:tabs>
          <w:tab w:val="left" w:pos="1950"/>
        </w:tabs>
        <w:jc w:val="both"/>
        <w:rPr>
          <w:rFonts w:ascii="Arial" w:hAnsi="Arial" w:cs="Arial"/>
          <w:sz w:val="24"/>
          <w:szCs w:val="24"/>
        </w:rPr>
      </w:pPr>
      <w:r w:rsidRPr="00FF67C1">
        <w:rPr>
          <w:rFonts w:ascii="Arial" w:hAnsi="Arial" w:cs="Arial"/>
          <w:sz w:val="24"/>
          <w:szCs w:val="24"/>
        </w:rPr>
        <w:t>De las habilidades disponemos de la siguiente información</w:t>
      </w:r>
      <w:r w:rsidR="002367D1" w:rsidRPr="00FF67C1">
        <w:rPr>
          <w:rFonts w:ascii="Arial" w:hAnsi="Arial" w:cs="Arial"/>
          <w:sz w:val="24"/>
          <w:szCs w:val="24"/>
        </w:rPr>
        <w:t>:</w:t>
      </w:r>
    </w:p>
    <w:p w14:paraId="6AEF1A86" w14:textId="77777777"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p>
    <w:p w14:paraId="71D97E1D" w14:textId="734F3FBF"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 xml:space="preserve">Un nombre el cual también ha de ser único y como mucho podrá tener </w:t>
      </w:r>
      <w:r w:rsidRPr="00FF67C1">
        <w:rPr>
          <w:rFonts w:ascii="Arial" w:hAnsi="Arial" w:cs="Arial"/>
          <w:sz w:val="24"/>
          <w:szCs w:val="24"/>
        </w:rPr>
        <w:t>50</w:t>
      </w:r>
      <w:r w:rsidRPr="00FF67C1">
        <w:rPr>
          <w:rFonts w:ascii="Arial" w:hAnsi="Arial" w:cs="Arial"/>
          <w:sz w:val="24"/>
          <w:szCs w:val="24"/>
        </w:rPr>
        <w:t xml:space="preserve"> caracteres.</w:t>
      </w:r>
    </w:p>
    <w:p w14:paraId="560FB3AE" w14:textId="7543ABF4"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Los puntos de energía que consume la habilidad al ser utilizada, representada por un valor numérico positivo, dicho valor puede ser como máximo 999</w:t>
      </w:r>
      <w:r w:rsidR="002367D1" w:rsidRPr="00FF67C1">
        <w:rPr>
          <w:rFonts w:ascii="Arial" w:hAnsi="Arial" w:cs="Arial"/>
          <w:sz w:val="24"/>
          <w:szCs w:val="24"/>
        </w:rPr>
        <w:t>.</w:t>
      </w:r>
    </w:p>
    <w:p w14:paraId="723ACCF3" w14:textId="66D9E834" w:rsidR="002367D1" w:rsidRDefault="002367D1"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El tiempo de enfriamiento de la habilidad, es decir, la cantidad de segundos que han de transcurrir hasta que la habilidad pueda ser utilizada otra vez.</w:t>
      </w:r>
    </w:p>
    <w:p w14:paraId="50AE03E2" w14:textId="439705CB" w:rsidR="009E33F6" w:rsidRDefault="009E33F6" w:rsidP="009E33F6">
      <w:pPr>
        <w:tabs>
          <w:tab w:val="left" w:pos="1950"/>
        </w:tabs>
        <w:jc w:val="both"/>
        <w:rPr>
          <w:rFonts w:ascii="Arial" w:hAnsi="Arial" w:cs="Arial"/>
          <w:sz w:val="24"/>
          <w:szCs w:val="24"/>
        </w:rPr>
      </w:pPr>
    </w:p>
    <w:p w14:paraId="13C61397" w14:textId="30EA4F57" w:rsidR="009E33F6" w:rsidRDefault="009E33F6" w:rsidP="009E33F6">
      <w:pPr>
        <w:tabs>
          <w:tab w:val="left" w:pos="1950"/>
        </w:tabs>
        <w:jc w:val="both"/>
        <w:rPr>
          <w:rFonts w:ascii="Arial" w:hAnsi="Arial" w:cs="Arial"/>
          <w:sz w:val="24"/>
          <w:szCs w:val="24"/>
        </w:rPr>
      </w:pPr>
    </w:p>
    <w:p w14:paraId="27F27B06" w14:textId="1C66546C" w:rsidR="009E33F6" w:rsidRDefault="009E33F6" w:rsidP="009E33F6">
      <w:pPr>
        <w:tabs>
          <w:tab w:val="left" w:pos="1950"/>
        </w:tabs>
        <w:jc w:val="both"/>
        <w:rPr>
          <w:rFonts w:ascii="Arial" w:hAnsi="Arial" w:cs="Arial"/>
          <w:sz w:val="24"/>
          <w:szCs w:val="24"/>
        </w:rPr>
      </w:pPr>
    </w:p>
    <w:p w14:paraId="1CC17267" w14:textId="444E919D" w:rsidR="009E33F6" w:rsidRDefault="009E33F6" w:rsidP="009E33F6">
      <w:pPr>
        <w:tabs>
          <w:tab w:val="left" w:pos="1950"/>
        </w:tabs>
        <w:jc w:val="both"/>
        <w:rPr>
          <w:rFonts w:ascii="Arial" w:hAnsi="Arial" w:cs="Arial"/>
          <w:sz w:val="24"/>
          <w:szCs w:val="24"/>
        </w:rPr>
      </w:pPr>
    </w:p>
    <w:p w14:paraId="153516B8" w14:textId="77777777" w:rsidR="009E33F6" w:rsidRPr="009E33F6" w:rsidRDefault="009E33F6" w:rsidP="009E33F6">
      <w:pPr>
        <w:tabs>
          <w:tab w:val="left" w:pos="1950"/>
        </w:tabs>
        <w:jc w:val="both"/>
        <w:rPr>
          <w:rFonts w:ascii="Arial" w:hAnsi="Arial" w:cs="Arial"/>
          <w:sz w:val="24"/>
          <w:szCs w:val="24"/>
        </w:rPr>
      </w:pPr>
    </w:p>
    <w:p w14:paraId="505C3FCB" w14:textId="6ED95D94" w:rsidR="002367D1" w:rsidRPr="00FF67C1" w:rsidRDefault="009E33F6" w:rsidP="009E33F6">
      <w:pPr>
        <w:spacing w:after="240" w:line="252" w:lineRule="auto"/>
        <w:ind w:left="0" w:right="0"/>
        <w:jc w:val="center"/>
        <w:rPr>
          <w:rFonts w:ascii="Arial" w:hAnsi="Arial" w:cs="Arial"/>
          <w:sz w:val="24"/>
          <w:szCs w:val="24"/>
        </w:rPr>
      </w:pPr>
      <w:r>
        <w:rPr>
          <w:noProof/>
        </w:rPr>
        <w:drawing>
          <wp:inline distT="0" distB="0" distL="0" distR="0" wp14:anchorId="329343B0" wp14:editId="41DD6E36">
            <wp:extent cx="5731510" cy="3022600"/>
            <wp:effectExtent l="0" t="0" r="2540" b="6350"/>
            <wp:docPr id="11" name="Imagen 11" descr="Hex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x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r w:rsidR="002367D1" w:rsidRPr="00FF67C1">
        <w:rPr>
          <w:rFonts w:ascii="Arial" w:hAnsi="Arial" w:cs="Arial"/>
          <w:sz w:val="24"/>
          <w:szCs w:val="24"/>
        </w:rPr>
        <w:br w:type="page"/>
      </w:r>
    </w:p>
    <w:p w14:paraId="371258F8" w14:textId="74DBC5B9" w:rsidR="002367D1" w:rsidRPr="00FF67C1" w:rsidRDefault="002367D1" w:rsidP="002367D1">
      <w:pPr>
        <w:pStyle w:val="Prrafodelista"/>
        <w:numPr>
          <w:ilvl w:val="0"/>
          <w:numId w:val="12"/>
        </w:numPr>
        <w:tabs>
          <w:tab w:val="left" w:pos="1950"/>
        </w:tabs>
        <w:rPr>
          <w:rFonts w:ascii="Arial" w:hAnsi="Arial" w:cs="Arial"/>
          <w:b/>
          <w:bCs/>
          <w:color w:val="2683C6" w:themeColor="accent2"/>
          <w:sz w:val="28"/>
          <w:szCs w:val="28"/>
        </w:rPr>
      </w:pPr>
      <w:r w:rsidRPr="00FF67C1">
        <w:rPr>
          <w:rFonts w:ascii="Arial" w:hAnsi="Arial" w:cs="Arial"/>
          <w:b/>
          <w:bCs/>
          <w:color w:val="2683C6" w:themeColor="accent2"/>
          <w:sz w:val="28"/>
          <w:szCs w:val="28"/>
        </w:rPr>
        <w:lastRenderedPageBreak/>
        <w:t>Diagrama E/R</w:t>
      </w:r>
    </w:p>
    <w:p w14:paraId="7F064180" w14:textId="39990925" w:rsidR="002367D1" w:rsidRPr="00FF67C1" w:rsidRDefault="002367D1" w:rsidP="002367D1">
      <w:pPr>
        <w:tabs>
          <w:tab w:val="left" w:pos="1950"/>
        </w:tabs>
        <w:ind w:left="0"/>
        <w:jc w:val="both"/>
        <w:rPr>
          <w:rFonts w:ascii="Arial" w:hAnsi="Arial" w:cs="Arial"/>
          <w:sz w:val="24"/>
          <w:szCs w:val="24"/>
        </w:rPr>
      </w:pPr>
    </w:p>
    <w:p w14:paraId="3F00A69C" w14:textId="037F465A" w:rsidR="002367D1" w:rsidRPr="00FF67C1" w:rsidRDefault="002367D1" w:rsidP="002367D1">
      <w:pPr>
        <w:tabs>
          <w:tab w:val="left" w:pos="1950"/>
        </w:tabs>
        <w:ind w:left="0"/>
        <w:jc w:val="both"/>
        <w:rPr>
          <w:rFonts w:ascii="Arial" w:hAnsi="Arial" w:cs="Arial"/>
          <w:sz w:val="24"/>
          <w:szCs w:val="24"/>
        </w:rPr>
      </w:pPr>
      <w:r w:rsidRPr="00FF67C1">
        <w:rPr>
          <w:rFonts w:ascii="Arial" w:hAnsi="Arial" w:cs="Arial"/>
          <w:sz w:val="24"/>
          <w:szCs w:val="24"/>
        </w:rPr>
        <w:t>El primer paso para hallar al culpable del crimen es realizar el diseño E/R que nos permita organizar toda la información expuesta en el ejercicio anterior para poder trabajar sobre ella.</w:t>
      </w:r>
    </w:p>
    <w:p w14:paraId="44BAAFC8" w14:textId="0BD29676" w:rsidR="002367D1" w:rsidRPr="00FF67C1" w:rsidRDefault="002367D1" w:rsidP="002367D1">
      <w:pPr>
        <w:tabs>
          <w:tab w:val="left" w:pos="1950"/>
        </w:tabs>
        <w:ind w:left="0"/>
        <w:jc w:val="both"/>
        <w:rPr>
          <w:rFonts w:ascii="Arial" w:hAnsi="Arial" w:cs="Arial"/>
          <w:sz w:val="24"/>
          <w:szCs w:val="24"/>
        </w:rPr>
      </w:pPr>
    </w:p>
    <w:p w14:paraId="28E2DEB2" w14:textId="1E447352" w:rsidR="00FF67C1" w:rsidRPr="00FF67C1" w:rsidRDefault="00F60021" w:rsidP="00F60021">
      <w:pPr>
        <w:tabs>
          <w:tab w:val="left" w:pos="1950"/>
        </w:tabs>
        <w:ind w:left="0"/>
        <w:jc w:val="center"/>
        <w:rPr>
          <w:rFonts w:ascii="Arial" w:hAnsi="Arial" w:cs="Arial"/>
          <w:sz w:val="24"/>
          <w:szCs w:val="24"/>
        </w:rPr>
      </w:pPr>
      <w:r w:rsidRPr="00FF67C1">
        <w:rPr>
          <w:noProof/>
        </w:rPr>
        <w:drawing>
          <wp:inline distT="0" distB="0" distL="0" distR="0" wp14:anchorId="37FCE752" wp14:editId="19AE9DFE">
            <wp:extent cx="5961854" cy="655937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22" cy="6578919"/>
                    </a:xfrm>
                    <a:prstGeom prst="rect">
                      <a:avLst/>
                    </a:prstGeom>
                    <a:noFill/>
                    <a:ln>
                      <a:noFill/>
                    </a:ln>
                  </pic:spPr>
                </pic:pic>
              </a:graphicData>
            </a:graphic>
          </wp:inline>
        </w:drawing>
      </w:r>
    </w:p>
    <w:p w14:paraId="4308DFFD" w14:textId="77777777" w:rsidR="00FF67C1" w:rsidRPr="00FF67C1" w:rsidRDefault="00FF67C1">
      <w:pPr>
        <w:spacing w:after="240" w:line="252" w:lineRule="auto"/>
        <w:ind w:left="0" w:right="0"/>
        <w:rPr>
          <w:rFonts w:ascii="Arial" w:hAnsi="Arial" w:cs="Arial"/>
          <w:sz w:val="24"/>
          <w:szCs w:val="24"/>
        </w:rPr>
      </w:pPr>
      <w:r w:rsidRPr="00FF67C1">
        <w:rPr>
          <w:rFonts w:ascii="Arial" w:hAnsi="Arial" w:cs="Arial"/>
          <w:sz w:val="24"/>
          <w:szCs w:val="24"/>
        </w:rPr>
        <w:br w:type="page"/>
      </w:r>
    </w:p>
    <w:p w14:paraId="516802E9" w14:textId="7A085020" w:rsidR="002367D1" w:rsidRPr="00FF67C1" w:rsidRDefault="00FF67C1" w:rsidP="00FF67C1">
      <w:pPr>
        <w:pStyle w:val="Prrafodelista"/>
        <w:numPr>
          <w:ilvl w:val="0"/>
          <w:numId w:val="12"/>
        </w:numPr>
        <w:tabs>
          <w:tab w:val="left" w:pos="1950"/>
        </w:tabs>
        <w:rPr>
          <w:rFonts w:ascii="Arial" w:hAnsi="Arial" w:cs="Arial"/>
          <w:b/>
          <w:bCs/>
          <w:color w:val="2683C6" w:themeColor="accent2"/>
          <w:sz w:val="28"/>
          <w:szCs w:val="28"/>
        </w:rPr>
      </w:pPr>
      <w:r w:rsidRPr="00FF67C1">
        <w:rPr>
          <w:rFonts w:ascii="Arial" w:hAnsi="Arial" w:cs="Arial"/>
          <w:b/>
          <w:bCs/>
          <w:color w:val="2683C6" w:themeColor="accent2"/>
          <w:sz w:val="28"/>
          <w:szCs w:val="28"/>
        </w:rPr>
        <w:lastRenderedPageBreak/>
        <w:t>Diseño lógico</w:t>
      </w:r>
    </w:p>
    <w:p w14:paraId="2BF6CD71" w14:textId="36531BA7" w:rsidR="00FF67C1" w:rsidRPr="00FF67C1" w:rsidRDefault="00FF67C1" w:rsidP="00FF67C1">
      <w:pPr>
        <w:tabs>
          <w:tab w:val="left" w:pos="1950"/>
        </w:tabs>
        <w:jc w:val="both"/>
        <w:rPr>
          <w:rFonts w:ascii="Arial" w:hAnsi="Arial" w:cs="Arial"/>
          <w:sz w:val="24"/>
          <w:szCs w:val="24"/>
        </w:rPr>
      </w:pPr>
      <w:r w:rsidRPr="00FF67C1">
        <w:rPr>
          <w:rFonts w:ascii="Arial" w:hAnsi="Arial" w:cs="Arial"/>
          <w:sz w:val="24"/>
          <w:szCs w:val="24"/>
        </w:rPr>
        <w:t>Una vez realiza el primer paso con éxito, tu siguiente tarea es transformar el diagrama E/R a un modelo lógico</w:t>
      </w:r>
      <w:r>
        <w:rPr>
          <w:rFonts w:ascii="Arial" w:hAnsi="Arial" w:cs="Arial"/>
          <w:sz w:val="24"/>
          <w:szCs w:val="24"/>
        </w:rPr>
        <w:t xml:space="preserve"> para poder continuar con la investigación</w:t>
      </w:r>
      <w:r w:rsidR="00A64C7A">
        <w:rPr>
          <w:rFonts w:ascii="Arial" w:hAnsi="Arial" w:cs="Arial"/>
          <w:sz w:val="24"/>
          <w:szCs w:val="24"/>
        </w:rPr>
        <w:t>.</w:t>
      </w:r>
    </w:p>
    <w:p w14:paraId="7DE16524" w14:textId="4AF20712" w:rsidR="00FF67C1" w:rsidRPr="00FF67C1" w:rsidRDefault="00FF67C1" w:rsidP="00FF67C1">
      <w:pPr>
        <w:tabs>
          <w:tab w:val="left" w:pos="1950"/>
        </w:tabs>
        <w:rPr>
          <w:rFonts w:ascii="Arial" w:hAnsi="Arial" w:cs="Arial"/>
          <w:sz w:val="24"/>
          <w:szCs w:val="24"/>
        </w:rPr>
      </w:pPr>
    </w:p>
    <w:p w14:paraId="7E3D3B99"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Jugador (id, nombre, liga, puntosLiga, monedas)</w:t>
      </w:r>
    </w:p>
    <w:p w14:paraId="0E2451D9"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2264AFA6"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0BB34787" w14:textId="77777777" w:rsidR="00FF67C1" w:rsidRPr="00FF67C1" w:rsidRDefault="00FF67C1" w:rsidP="00FF67C1">
      <w:pPr>
        <w:pStyle w:val="Standard"/>
        <w:rPr>
          <w:rFonts w:ascii="Arial" w:hAnsi="Arial" w:cs="Arial"/>
          <w:noProof/>
          <w:color w:val="2683C6" w:themeColor="accent2"/>
        </w:rPr>
      </w:pPr>
    </w:p>
    <w:p w14:paraId="77CBBFCF" w14:textId="0D69EE1B"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Campeon(id, nombre,</w:t>
      </w:r>
      <w:r>
        <w:rPr>
          <w:rFonts w:ascii="Arial" w:hAnsi="Arial" w:cs="Arial"/>
          <w:noProof/>
          <w:color w:val="2683C6" w:themeColor="accent2"/>
        </w:rPr>
        <w:t xml:space="preserve"> clase,</w:t>
      </w:r>
      <w:r w:rsidRPr="00FF67C1">
        <w:rPr>
          <w:rFonts w:ascii="Arial" w:hAnsi="Arial" w:cs="Arial"/>
          <w:noProof/>
          <w:color w:val="2683C6" w:themeColor="accent2"/>
        </w:rPr>
        <w:t xml:space="preserve"> precio, fechaLanzamiento)</w:t>
      </w:r>
    </w:p>
    <w:p w14:paraId="5E8A6A20" w14:textId="33E03E6D"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3CC7B36A" w14:textId="6CB886C3"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7F162643" w14:textId="77777777" w:rsidR="00FF67C1" w:rsidRPr="00FF67C1" w:rsidRDefault="00FF67C1" w:rsidP="00FF67C1">
      <w:pPr>
        <w:pStyle w:val="Standard"/>
        <w:rPr>
          <w:rFonts w:ascii="Arial" w:hAnsi="Arial" w:cs="Arial"/>
          <w:noProof/>
          <w:color w:val="2683C6" w:themeColor="accent2"/>
        </w:rPr>
      </w:pPr>
    </w:p>
    <w:p w14:paraId="0FC6D3FA"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Tienen(id, jugador, campeon, puntosMaestria)</w:t>
      </w:r>
    </w:p>
    <w:p w14:paraId="59BEC635"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06C6B56D"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{jugador} → jugador.id</w:t>
      </w:r>
    </w:p>
    <w:p w14:paraId="102AC5BB"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{campeon} → campeon.id</w:t>
      </w:r>
    </w:p>
    <w:p w14:paraId="53F05413"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{jugador, campeon}</w:t>
      </w:r>
    </w:p>
    <w:p w14:paraId="45D63F22" w14:textId="263B1CC4" w:rsidR="00FF67C1" w:rsidRPr="00FF67C1" w:rsidRDefault="00FF67C1" w:rsidP="00FF67C1">
      <w:pPr>
        <w:pStyle w:val="Standard"/>
        <w:tabs>
          <w:tab w:val="left" w:pos="2805"/>
        </w:tabs>
        <w:rPr>
          <w:rFonts w:ascii="Arial" w:hAnsi="Arial" w:cs="Arial"/>
          <w:noProof/>
          <w:color w:val="2683C6" w:themeColor="accent2"/>
        </w:rPr>
      </w:pPr>
      <w:r>
        <w:rPr>
          <w:rFonts w:ascii="Arial" w:hAnsi="Arial" w:cs="Arial"/>
          <w:noProof/>
          <w:color w:val="2683C6" w:themeColor="accent2"/>
        </w:rPr>
        <w:tab/>
      </w:r>
    </w:p>
    <w:p w14:paraId="4740DA36" w14:textId="737C2B10"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Abilidad (id, nombre, puntosEnergia,</w:t>
      </w:r>
      <w:r>
        <w:rPr>
          <w:rFonts w:ascii="Arial" w:hAnsi="Arial" w:cs="Arial"/>
          <w:noProof/>
          <w:color w:val="2683C6" w:themeColor="accent2"/>
        </w:rPr>
        <w:t xml:space="preserve"> enfriamiento,</w:t>
      </w:r>
      <w:r w:rsidRPr="00FF67C1">
        <w:rPr>
          <w:rFonts w:ascii="Arial" w:hAnsi="Arial" w:cs="Arial"/>
          <w:noProof/>
          <w:color w:val="2683C6" w:themeColor="accent2"/>
        </w:rPr>
        <w:t xml:space="preserve"> campeon)</w:t>
      </w:r>
    </w:p>
    <w:p w14:paraId="1E0021CF" w14:textId="7E16D14F"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4C68C83F" w14:textId="5507C5C6"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061DD406"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{campeon} → Campeon.id</w:t>
      </w:r>
    </w:p>
    <w:p w14:paraId="415BAB25" w14:textId="2D589FD9"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VNN: {campeon}</w:t>
      </w:r>
    </w:p>
    <w:p w14:paraId="3BF91AEE" w14:textId="5E8AE0CB" w:rsidR="00A64C7A" w:rsidRDefault="00A64C7A" w:rsidP="00FF67C1">
      <w:pPr>
        <w:pStyle w:val="Standard"/>
        <w:rPr>
          <w:rFonts w:ascii="Arial" w:hAnsi="Arial" w:cs="Arial"/>
          <w:noProof/>
          <w:color w:val="2683C6" w:themeColor="accent2"/>
        </w:rPr>
      </w:pPr>
    </w:p>
    <w:p w14:paraId="1C170356" w14:textId="39E7B6A3" w:rsidR="00A64C7A" w:rsidRDefault="00A64C7A">
      <w:pPr>
        <w:spacing w:after="240" w:line="252" w:lineRule="auto"/>
        <w:ind w:left="0" w:right="0"/>
        <w:rPr>
          <w:noProof/>
        </w:rPr>
      </w:pPr>
      <w:r>
        <w:rPr>
          <w:noProof/>
        </w:rPr>
        <w:br w:type="page"/>
      </w:r>
    </w:p>
    <w:p w14:paraId="09564E21" w14:textId="14937158" w:rsidR="00A64C7A" w:rsidRDefault="00A64C7A" w:rsidP="00A64C7A">
      <w:pPr>
        <w:pStyle w:val="Prrafodelista"/>
        <w:numPr>
          <w:ilvl w:val="0"/>
          <w:numId w:val="12"/>
        </w:numPr>
        <w:tabs>
          <w:tab w:val="left" w:pos="1950"/>
        </w:tabs>
        <w:rPr>
          <w:rFonts w:ascii="Arial" w:hAnsi="Arial" w:cs="Arial"/>
          <w:b/>
          <w:bCs/>
          <w:color w:val="2683C6" w:themeColor="accent2"/>
          <w:sz w:val="28"/>
          <w:szCs w:val="28"/>
        </w:rPr>
      </w:pPr>
      <w:r w:rsidRPr="00A64C7A">
        <w:rPr>
          <w:rFonts w:ascii="Arial" w:hAnsi="Arial" w:cs="Arial"/>
          <w:b/>
          <w:bCs/>
          <w:color w:val="2683C6" w:themeColor="accent2"/>
          <w:sz w:val="28"/>
          <w:szCs w:val="28"/>
        </w:rPr>
        <w:lastRenderedPageBreak/>
        <w:t>SQL – Lenguaje de definición</w:t>
      </w:r>
    </w:p>
    <w:p w14:paraId="776FED72" w14:textId="71E63B1C" w:rsidR="00A64C7A" w:rsidRDefault="004E46F1" w:rsidP="007D2CB5">
      <w:pPr>
        <w:tabs>
          <w:tab w:val="left" w:pos="1950"/>
        </w:tabs>
        <w:jc w:val="both"/>
        <w:rPr>
          <w:rFonts w:ascii="Arial" w:hAnsi="Arial" w:cs="Arial"/>
          <w:sz w:val="24"/>
          <w:szCs w:val="24"/>
        </w:rPr>
      </w:pPr>
      <w:r w:rsidRPr="007D2CB5">
        <w:rPr>
          <w:rFonts w:ascii="Arial" w:hAnsi="Arial" w:cs="Arial"/>
          <w:sz w:val="24"/>
          <w:szCs w:val="24"/>
        </w:rPr>
        <w:t>Este es el último paso antes de comenzar con la búsqueda</w:t>
      </w:r>
      <w:r w:rsidR="007D2CB5" w:rsidRPr="007D2CB5">
        <w:rPr>
          <w:rFonts w:ascii="Arial" w:hAnsi="Arial" w:cs="Arial"/>
          <w:sz w:val="24"/>
          <w:szCs w:val="24"/>
        </w:rPr>
        <w:t xml:space="preserve"> es </w:t>
      </w:r>
      <w:r w:rsidR="007D2CB5">
        <w:rPr>
          <w:rFonts w:ascii="Arial" w:hAnsi="Arial" w:cs="Arial"/>
          <w:sz w:val="24"/>
          <w:szCs w:val="24"/>
        </w:rPr>
        <w:t>trasladar</w:t>
      </w:r>
      <w:r w:rsidR="007D2CB5" w:rsidRPr="007D2CB5">
        <w:rPr>
          <w:rFonts w:ascii="Arial" w:hAnsi="Arial" w:cs="Arial"/>
          <w:sz w:val="24"/>
          <w:szCs w:val="24"/>
        </w:rPr>
        <w:t xml:space="preserve"> el modelo lógico realiza en el paso anterior a una base de datos en SQL. Crea la estructura de dicha base de datos con los a través del lenguaje de definición.</w:t>
      </w:r>
    </w:p>
    <w:p w14:paraId="78B8E103" w14:textId="4849DCFB" w:rsidR="00A03BA3" w:rsidRPr="00A03BA3" w:rsidRDefault="000C2188" w:rsidP="00A03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right="0"/>
        <w:rPr>
          <w:rFonts w:ascii="JetBrains Mono" w:eastAsia="Times New Roman" w:hAnsi="JetBrains Mono" w:cs="Courier New"/>
          <w:noProof/>
          <w:color w:val="CC7832"/>
          <w:kern w:val="0"/>
          <w:sz w:val="24"/>
          <w:szCs w:val="24"/>
          <w:lang w:eastAsia="es-ES"/>
          <w14:ligatures w14:val="none"/>
        </w:rPr>
      </w:pPr>
      <w:r w:rsidRPr="00EC1E93">
        <w:rPr>
          <w:rFonts w:ascii="JetBrains Mono" w:eastAsia="Times New Roman" w:hAnsi="JetBrains Mono" w:cs="Courier New"/>
          <w:noProof/>
          <w:color w:val="CC7832"/>
          <w:kern w:val="0"/>
          <w:sz w:val="24"/>
          <w:szCs w:val="24"/>
          <w:lang w:eastAsia="es-ES"/>
          <w14:ligatures w14:val="none"/>
        </w:rPr>
        <w:t xml:space="preserve">CREATE TABLE </w:t>
      </w:r>
      <w:r w:rsidRPr="000C2188">
        <w:rPr>
          <w:rFonts w:ascii="JetBrains Mono" w:eastAsia="Times New Roman" w:hAnsi="JetBrains Mono" w:cs="Courier New"/>
          <w:noProof/>
          <w:color w:val="A9B7C6"/>
          <w:kern w:val="0"/>
          <w:sz w:val="24"/>
          <w:szCs w:val="24"/>
          <w:lang w:eastAsia="es-ES"/>
          <w14:ligatures w14:val="none"/>
        </w:rPr>
        <w:t>Jugador</w:t>
      </w:r>
      <w:r w:rsidR="00EC1E93">
        <w:rPr>
          <w:rFonts w:ascii="JetBrains Mono" w:eastAsia="Times New Roman" w:hAnsi="JetBrains Mono" w:cs="Courier New"/>
          <w:noProof/>
          <w:color w:val="A9B7C6"/>
          <w:kern w:val="0"/>
          <w:sz w:val="24"/>
          <w:szCs w:val="24"/>
          <w:lang w:eastAsia="es-ES"/>
          <w14:ligatures w14:val="none"/>
        </w:rPr>
        <w:t xml:space="preserve"> </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A9B7C6"/>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id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 AUTO_INCREMENT PRIMARY KEY,</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nombre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VARCHAR</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30</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liga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VARCHAR</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10</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puntosLiga</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4</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monedas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 UNSIGNED</w:t>
      </w:r>
      <w:r w:rsidRPr="00EC1E93">
        <w:rPr>
          <w:rFonts w:ascii="JetBrains Mono" w:eastAsia="Times New Roman" w:hAnsi="JetBrains Mono" w:cs="Courier New"/>
          <w:noProof/>
          <w:color w:val="CC7832"/>
          <w:kern w:val="0"/>
          <w:sz w:val="24"/>
          <w:szCs w:val="24"/>
          <w:lang w:eastAsia="es-ES"/>
          <w14:ligatures w14:val="none"/>
        </w:rPr>
        <w:br/>
      </w:r>
      <w:r w:rsidR="00EC1E93" w:rsidRPr="00EC1E93">
        <w:rPr>
          <w:rFonts w:ascii="JetBrains Mono" w:hAnsi="JetBrains Mono"/>
          <w:noProof/>
          <w:color w:val="A9B7C6"/>
          <w:sz w:val="24"/>
          <w:szCs w:val="24"/>
        </w:rPr>
        <w:t xml:space="preserve">) </w:t>
      </w:r>
      <w:r w:rsidR="00EC1E93" w:rsidRPr="00EC1E93">
        <w:rPr>
          <w:rFonts w:ascii="JetBrains Mono" w:hAnsi="JetBrains Mono"/>
          <w:noProof/>
          <w:color w:val="CC7832"/>
          <w:sz w:val="24"/>
          <w:szCs w:val="24"/>
        </w:rPr>
        <w:t xml:space="preserve">ENGINE </w:t>
      </w:r>
      <w:r w:rsidR="00EC1E93" w:rsidRPr="00EC1E93">
        <w:rPr>
          <w:rFonts w:ascii="JetBrains Mono" w:hAnsi="JetBrains Mono"/>
          <w:noProof/>
          <w:color w:val="A9B7C6"/>
          <w:sz w:val="24"/>
          <w:szCs w:val="24"/>
        </w:rPr>
        <w:t>= INNODB</w:t>
      </w:r>
      <w:r w:rsidRPr="00EC1E93">
        <w:rPr>
          <w:rFonts w:ascii="JetBrains Mono" w:eastAsia="Times New Roman" w:hAnsi="JetBrains Mono" w:cs="Courier New"/>
          <w:noProof/>
          <w:color w:val="CC7832"/>
          <w:kern w:val="0"/>
          <w:sz w:val="24"/>
          <w:szCs w:val="24"/>
          <w:lang w:eastAsia="es-ES"/>
          <w14:ligatures w14:val="none"/>
        </w:rPr>
        <w:t>;</w:t>
      </w:r>
    </w:p>
    <w:p w14:paraId="25A1E9D0" w14:textId="341E0A11" w:rsidR="00EC1E93" w:rsidRDefault="00A03BA3" w:rsidP="00A03BA3">
      <w:pPr>
        <w:pStyle w:val="HTMLconformatoprevio"/>
        <w:spacing w:after="240"/>
        <w:rPr>
          <w:rFonts w:ascii="JetBrains Mono" w:hAnsi="JetBrains Mono"/>
          <w:noProof/>
          <w:color w:val="CC7832"/>
          <w:sz w:val="24"/>
          <w:szCs w:val="24"/>
        </w:rPr>
      </w:pPr>
      <w:r w:rsidRPr="00EC1E93">
        <w:rPr>
          <w:rFonts w:ascii="JetBrains Mono" w:hAnsi="JetBrains Mono"/>
          <w:noProof/>
          <w:color w:val="CC7832"/>
          <w:sz w:val="24"/>
          <w:szCs w:val="24"/>
        </w:rPr>
        <w:t>CREATE TABLE</w:t>
      </w:r>
      <w:r w:rsidR="00EC1E93" w:rsidRPr="00EC1E93">
        <w:rPr>
          <w:rFonts w:ascii="JetBrains Mono" w:hAnsi="JetBrains Mono"/>
          <w:noProof/>
          <w:color w:val="CC7832"/>
          <w:sz w:val="24"/>
          <w:szCs w:val="24"/>
        </w:rPr>
        <w:t xml:space="preserve"> </w:t>
      </w:r>
      <w:r w:rsidRPr="00EC1E93">
        <w:rPr>
          <w:rFonts w:ascii="JetBrains Mono" w:hAnsi="JetBrains Mono"/>
          <w:noProof/>
          <w:color w:val="A9B7C6"/>
          <w:sz w:val="24"/>
          <w:szCs w:val="24"/>
        </w:rPr>
        <w:t>Campeon</w:t>
      </w:r>
      <w:r w:rsidR="00EC1E93">
        <w:rPr>
          <w:rFonts w:ascii="JetBrains Mono" w:hAnsi="JetBrains Mono"/>
          <w:noProof/>
          <w:color w:val="A9B7C6"/>
          <w:sz w:val="24"/>
          <w:szCs w:val="24"/>
        </w:rPr>
        <w:t xml:space="preserve"> </w:t>
      </w:r>
      <w:r w:rsidRPr="00EC1E93">
        <w:rPr>
          <w:rFonts w:ascii="JetBrains Mono" w:hAnsi="JetBrains Mono"/>
          <w:noProof/>
          <w:color w:val="A9B7C6"/>
          <w:sz w:val="24"/>
          <w:szCs w:val="24"/>
        </w:rPr>
        <w:t>(</w:t>
      </w:r>
      <w:r w:rsidRPr="00EC1E93">
        <w:rPr>
          <w:rFonts w:ascii="JetBrains Mono" w:hAnsi="JetBrains Mono"/>
          <w:noProof/>
          <w:color w:val="A9B7C6"/>
          <w:sz w:val="24"/>
          <w:szCs w:val="24"/>
        </w:rPr>
        <w:br/>
        <w:t xml:space="preserve">    id            </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INT AUTO</w:t>
      </w:r>
      <w:r w:rsidRPr="00EC1E93">
        <w:rPr>
          <w:rFonts w:ascii="JetBrains Mono" w:hAnsi="JetBrains Mono"/>
          <w:noProof/>
          <w:color w:val="CC7832"/>
          <w:sz w:val="24"/>
          <w:szCs w:val="24"/>
        </w:rPr>
        <w:t>_</w:t>
      </w:r>
      <w:r w:rsidRPr="00EC1E93">
        <w:rPr>
          <w:rFonts w:ascii="JetBrains Mono" w:hAnsi="JetBrains Mono"/>
          <w:noProof/>
          <w:color w:val="CC7832"/>
          <w:sz w:val="24"/>
          <w:szCs w:val="24"/>
        </w:rPr>
        <w:t>INCREMENT PRIMARY KEY</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clase         </w:t>
      </w:r>
      <w:r w:rsidRPr="00EC1E93">
        <w:rPr>
          <w:rFonts w:ascii="JetBrains Mono" w:hAnsi="JetBrains Mono"/>
          <w:noProof/>
          <w:color w:val="A9B7C6"/>
          <w:sz w:val="24"/>
          <w:szCs w:val="24"/>
        </w:rPr>
        <w:tab/>
      </w:r>
      <w:r w:rsidRPr="00EC1E93">
        <w:rPr>
          <w:rFonts w:ascii="JetBrains Mono" w:hAnsi="JetBrains Mono"/>
          <w:noProof/>
          <w:color w:val="A9B7C6"/>
          <w:sz w:val="24"/>
          <w:szCs w:val="24"/>
        </w:rPr>
        <w:t xml:space="preserve">  </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VARCHAR</w:t>
      </w:r>
      <w:r w:rsidRPr="00EC1E93">
        <w:rPr>
          <w:rFonts w:ascii="JetBrains Mono" w:hAnsi="JetBrains Mono"/>
          <w:noProof/>
          <w:color w:val="A9B7C6"/>
          <w:sz w:val="24"/>
          <w:szCs w:val="24"/>
        </w:rPr>
        <w:t>(</w:t>
      </w:r>
      <w:r w:rsidRPr="00EC1E93">
        <w:rPr>
          <w:rFonts w:ascii="JetBrains Mono" w:hAnsi="JetBrains Mono"/>
          <w:noProof/>
          <w:color w:val="6897BB"/>
          <w:sz w:val="24"/>
          <w:szCs w:val="24"/>
        </w:rPr>
        <w:t>20</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nombre        </w:t>
      </w:r>
      <w:r w:rsidRPr="00EC1E93">
        <w:rPr>
          <w:rFonts w:ascii="JetBrains Mono" w:hAnsi="JetBrains Mono"/>
          <w:noProof/>
          <w:color w:val="A9B7C6"/>
          <w:sz w:val="24"/>
          <w:szCs w:val="24"/>
        </w:rPr>
        <w:tab/>
      </w:r>
      <w:r w:rsidRPr="00EC1E93">
        <w:rPr>
          <w:rFonts w:ascii="JetBrains Mono" w:hAnsi="JetBrains Mono"/>
          <w:noProof/>
          <w:color w:val="A9B7C6"/>
          <w:sz w:val="24"/>
          <w:szCs w:val="24"/>
        </w:rPr>
        <w:t xml:space="preserve"> </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VARCHAR</w:t>
      </w:r>
      <w:r w:rsidRPr="00EC1E93">
        <w:rPr>
          <w:rFonts w:ascii="JetBrains Mono" w:hAnsi="JetBrains Mono"/>
          <w:noProof/>
          <w:color w:val="A9B7C6"/>
          <w:sz w:val="24"/>
          <w:szCs w:val="24"/>
        </w:rPr>
        <w:t>(</w:t>
      </w:r>
      <w:r w:rsidRPr="00EC1E93">
        <w:rPr>
          <w:rFonts w:ascii="JetBrains Mono" w:hAnsi="JetBrains Mono"/>
          <w:noProof/>
          <w:color w:val="6897BB"/>
          <w:sz w:val="24"/>
          <w:szCs w:val="24"/>
        </w:rPr>
        <w:t>30</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fechaLanzamiento </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DATE</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precio        </w:t>
      </w:r>
      <w:r w:rsidRPr="00EC1E93">
        <w:rPr>
          <w:rFonts w:ascii="JetBrains Mono" w:hAnsi="JetBrains Mono"/>
          <w:noProof/>
          <w:color w:val="A9B7C6"/>
          <w:sz w:val="24"/>
          <w:szCs w:val="24"/>
        </w:rPr>
        <w:tab/>
        <w:t xml:space="preserve">       </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INT UNSIGNED</w:t>
      </w:r>
      <w:r w:rsidRPr="00EC1E93">
        <w:rPr>
          <w:rFonts w:ascii="JetBrains Mono" w:hAnsi="JetBrains Mono"/>
          <w:noProof/>
          <w:color w:val="CC7832"/>
          <w:sz w:val="24"/>
          <w:szCs w:val="24"/>
        </w:rPr>
        <w:br/>
      </w:r>
      <w:r w:rsidRPr="00EC1E93">
        <w:rPr>
          <w:rFonts w:ascii="JetBrains Mono" w:hAnsi="JetBrains Mono"/>
          <w:noProof/>
          <w:color w:val="A9B7C6"/>
          <w:sz w:val="24"/>
          <w:szCs w:val="24"/>
        </w:rPr>
        <w:t>)</w:t>
      </w:r>
      <w:r w:rsidR="00EC1E93" w:rsidRPr="00EC1E93">
        <w:rPr>
          <w:rFonts w:ascii="JetBrains Mono" w:hAnsi="JetBrains Mono"/>
          <w:noProof/>
          <w:color w:val="A9B7C6"/>
          <w:sz w:val="24"/>
          <w:szCs w:val="24"/>
        </w:rPr>
        <w:t xml:space="preserve"> </w:t>
      </w:r>
      <w:r w:rsidR="00EC1E93" w:rsidRPr="00EC1E93">
        <w:rPr>
          <w:rFonts w:ascii="JetBrains Mono" w:hAnsi="JetBrains Mono"/>
          <w:noProof/>
          <w:color w:val="CC7832"/>
          <w:sz w:val="24"/>
          <w:szCs w:val="24"/>
        </w:rPr>
        <w:t xml:space="preserve">ENGINE </w:t>
      </w:r>
      <w:r w:rsidR="00EC1E93"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7A369343" w14:textId="1338C6E5" w:rsidR="00EC1E93" w:rsidRDefault="00EC1E93" w:rsidP="00EC1E93">
      <w:pPr>
        <w:pStyle w:val="HTMLconformatoprevio"/>
        <w:rPr>
          <w:rFonts w:ascii="JetBrains Mono" w:hAnsi="JetBrains Mono"/>
          <w:noProof/>
          <w:color w:val="CC7832"/>
          <w:sz w:val="24"/>
          <w:szCs w:val="24"/>
        </w:rPr>
      </w:pPr>
      <w:r w:rsidRPr="00EC1E93">
        <w:rPr>
          <w:rFonts w:ascii="JetBrains Mono" w:hAnsi="JetBrains Mono"/>
          <w:noProof/>
          <w:color w:val="CC7832"/>
          <w:sz w:val="24"/>
          <w:szCs w:val="24"/>
        </w:rPr>
        <w:t xml:space="preserve">CREATE TABLE </w:t>
      </w:r>
      <w:r w:rsidRPr="00EC1E93">
        <w:rPr>
          <w:rFonts w:ascii="JetBrains Mono" w:hAnsi="JetBrains Mono"/>
          <w:noProof/>
          <w:color w:val="A9B7C6"/>
          <w:sz w:val="24"/>
          <w:szCs w:val="24"/>
        </w:rPr>
        <w:t>Tienen</w:t>
      </w:r>
      <w:r>
        <w:rPr>
          <w:rFonts w:ascii="JetBrains Mono" w:hAnsi="JetBrains Mono"/>
          <w:noProof/>
          <w:color w:val="A9B7C6"/>
          <w:sz w:val="24"/>
          <w:szCs w:val="24"/>
        </w:rPr>
        <w:t xml:space="preserve"> </w:t>
      </w:r>
      <w:r w:rsidRPr="00EC1E93">
        <w:rPr>
          <w:rFonts w:ascii="JetBrains Mono" w:hAnsi="JetBrains Mono"/>
          <w:noProof/>
          <w:color w:val="A9B7C6"/>
          <w:sz w:val="24"/>
          <w:szCs w:val="24"/>
        </w:rPr>
        <w:t>(</w:t>
      </w:r>
      <w:r w:rsidRPr="00EC1E93">
        <w:rPr>
          <w:rFonts w:ascii="JetBrains Mono" w:hAnsi="JetBrains Mono"/>
          <w:noProof/>
          <w:color w:val="A9B7C6"/>
          <w:sz w:val="24"/>
          <w:szCs w:val="24"/>
        </w:rPr>
        <w:br/>
        <w:t xml:space="preserve">    </w:t>
      </w:r>
      <w:r w:rsidRPr="00EC1E93">
        <w:rPr>
          <w:rFonts w:ascii="JetBrains Mono" w:hAnsi="JetBrains Mono"/>
          <w:noProof/>
          <w:color w:val="9876AA"/>
          <w:sz w:val="24"/>
          <w:szCs w:val="24"/>
        </w:rPr>
        <w:t xml:space="preserve">id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 AUTO_INCREMENT PRIMARY KEY,</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 xml:space="preserve">campeon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 xml:space="preserve">jugador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puntosMaestria</w:t>
      </w:r>
      <w:r>
        <w:rPr>
          <w:rFonts w:ascii="JetBrains Mono" w:hAnsi="JetBrains Mono"/>
          <w:noProof/>
          <w:color w:val="9876AA"/>
          <w:sz w:val="24"/>
          <w:szCs w:val="24"/>
        </w:rPr>
        <w:t xml:space="preserve">  </w:t>
      </w:r>
      <w:r w:rsidRPr="00EC1E93">
        <w:rPr>
          <w:rFonts w:ascii="JetBrains Mono" w:hAnsi="JetBrains Mono"/>
          <w:noProof/>
          <w:color w:val="CC7832"/>
          <w:sz w:val="24"/>
          <w:szCs w:val="24"/>
        </w:rPr>
        <w:t>INT UNSIGNED,</w:t>
      </w:r>
    </w:p>
    <w:p w14:paraId="133D5043" w14:textId="742DB297" w:rsidR="00EC1E93" w:rsidRPr="00EC1E93" w:rsidRDefault="00EC1E93" w:rsidP="00EC1E93">
      <w:pPr>
        <w:pStyle w:val="HTMLconformatoprevio"/>
        <w:rPr>
          <w:rFonts w:ascii="JetBrains Mono" w:hAnsi="JetBrains Mono"/>
          <w:noProof/>
          <w:color w:val="A9B7C6"/>
          <w:sz w:val="24"/>
          <w:szCs w:val="24"/>
        </w:rPr>
      </w:pPr>
      <w:r w:rsidRPr="00EC1E93">
        <w:rPr>
          <w:rFonts w:ascii="JetBrains Mono" w:hAnsi="JetBrains Mono"/>
          <w:noProof/>
          <w:color w:val="CC7832"/>
          <w:sz w:val="24"/>
          <w:szCs w:val="24"/>
        </w:rPr>
        <w:br/>
        <w:t xml:space="preserve">    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Campeon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Pr>
          <w:rFonts w:ascii="JetBrains Mono" w:hAnsi="JetBrains Mono"/>
          <w:noProof/>
          <w:color w:val="CC7832"/>
          <w:sz w:val="24"/>
          <w:szCs w:val="24"/>
        </w:rPr>
        <w:br/>
        <w:t xml:space="preserve">    </w:t>
      </w:r>
      <w:r w:rsidRPr="00EC1E93">
        <w:rPr>
          <w:rFonts w:ascii="JetBrains Mono" w:hAnsi="JetBrains Mono"/>
          <w:noProof/>
          <w:color w:val="CC7832"/>
          <w:sz w:val="24"/>
          <w:szCs w:val="24"/>
        </w:rPr>
        <w:t>DELETE RESTRICT,</w:t>
      </w:r>
      <w:r w:rsidRPr="00EC1E93">
        <w:rPr>
          <w:rFonts w:ascii="JetBrains Mono" w:hAnsi="JetBrains Mono"/>
          <w:noProof/>
          <w:color w:val="CC7832"/>
          <w:sz w:val="24"/>
          <w:szCs w:val="24"/>
        </w:rPr>
        <w:br/>
        <w:t xml:space="preserve">    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jugador</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jugador</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Jugador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Pr>
          <w:rFonts w:ascii="JetBrains Mono" w:hAnsi="JetBrains Mono"/>
          <w:noProof/>
          <w:color w:val="CC7832"/>
          <w:sz w:val="24"/>
          <w:szCs w:val="24"/>
        </w:rPr>
        <w:br/>
        <w:t xml:space="preserve">    </w:t>
      </w:r>
      <w:r w:rsidRPr="00EC1E93">
        <w:rPr>
          <w:rFonts w:ascii="JetBrains Mono" w:hAnsi="JetBrains Mono"/>
          <w:noProof/>
          <w:color w:val="CC7832"/>
          <w:sz w:val="24"/>
          <w:szCs w:val="24"/>
        </w:rPr>
        <w:t>DELETE RESTRICT</w:t>
      </w:r>
      <w:r w:rsidRPr="00EC1E93">
        <w:rPr>
          <w:rFonts w:ascii="JetBrains Mono" w:hAnsi="JetBrains Mono"/>
          <w:noProof/>
          <w:color w:val="CC7832"/>
          <w:sz w:val="24"/>
          <w:szCs w:val="24"/>
        </w:rPr>
        <w:br/>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ENGINE </w:t>
      </w:r>
      <w:r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4F62CF89" w14:textId="35B846CD" w:rsidR="009E33F6" w:rsidRDefault="009E33F6" w:rsidP="007D2CB5">
      <w:pPr>
        <w:tabs>
          <w:tab w:val="left" w:pos="1950"/>
        </w:tabs>
        <w:jc w:val="both"/>
        <w:rPr>
          <w:rFonts w:ascii="Arial" w:hAnsi="Arial" w:cs="Arial"/>
          <w:noProof/>
          <w:sz w:val="24"/>
          <w:szCs w:val="24"/>
        </w:rPr>
      </w:pPr>
    </w:p>
    <w:p w14:paraId="0A87072D" w14:textId="3ECCAC9D" w:rsidR="00EC1E93" w:rsidRDefault="00353CF2" w:rsidP="00EC1E93">
      <w:pPr>
        <w:pStyle w:val="HTMLconformatoprevio"/>
        <w:rPr>
          <w:rFonts w:ascii="JetBrains Mono" w:hAnsi="JetBrains Mono"/>
          <w:noProof/>
          <w:color w:val="CC7832"/>
          <w:sz w:val="24"/>
          <w:szCs w:val="24"/>
        </w:rPr>
      </w:pPr>
      <w:r w:rsidRPr="00EC1E93">
        <w:rPr>
          <w:rFonts w:ascii="JetBrains Mono" w:hAnsi="JetBrains Mono"/>
          <w:noProof/>
          <w:color w:val="CC7832"/>
          <w:sz w:val="24"/>
          <w:szCs w:val="24"/>
        </w:rPr>
        <w:t xml:space="preserve">CREATE TABLE </w:t>
      </w:r>
      <w:r w:rsidR="00EC1E93" w:rsidRPr="00EC1E93">
        <w:rPr>
          <w:rFonts w:ascii="JetBrains Mono" w:hAnsi="JetBrains Mono"/>
          <w:noProof/>
          <w:color w:val="A9B7C6"/>
          <w:sz w:val="24"/>
          <w:szCs w:val="24"/>
        </w:rPr>
        <w:t>Habilidad</w:t>
      </w:r>
      <w:r w:rsidR="00EC1E93">
        <w:rPr>
          <w:rFonts w:ascii="JetBrains Mono" w:hAnsi="JetBrains Mono"/>
          <w:noProof/>
          <w:color w:val="A9B7C6"/>
          <w:sz w:val="24"/>
          <w:szCs w:val="24"/>
        </w:rPr>
        <w:t xml:space="preserve"> </w:t>
      </w:r>
      <w:r w:rsidR="00EC1E93" w:rsidRPr="00EC1E93">
        <w:rPr>
          <w:rFonts w:ascii="JetBrains Mono" w:hAnsi="JetBrains Mono"/>
          <w:noProof/>
          <w:color w:val="A9B7C6"/>
          <w:sz w:val="24"/>
          <w:szCs w:val="24"/>
        </w:rPr>
        <w:t>(</w:t>
      </w:r>
      <w:r w:rsidR="00EC1E93" w:rsidRPr="00EC1E93">
        <w:rPr>
          <w:rFonts w:ascii="JetBrains Mono" w:hAnsi="JetBrains Mono"/>
          <w:noProof/>
          <w:color w:val="A9B7C6"/>
          <w:sz w:val="24"/>
          <w:szCs w:val="24"/>
        </w:rPr>
        <w:br/>
        <w:t xml:space="preserve">    id</w:t>
      </w:r>
      <w:r w:rsid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INT </w:t>
      </w:r>
      <w:r w:rsidR="00EC1E93" w:rsidRPr="00EC1E93">
        <w:rPr>
          <w:rFonts w:ascii="JetBrains Mono" w:hAnsi="JetBrains Mono"/>
          <w:noProof/>
          <w:color w:val="CC7832"/>
          <w:sz w:val="24"/>
          <w:szCs w:val="24"/>
        </w:rPr>
        <w:t>auto_</w:t>
      </w:r>
      <w:r w:rsidRPr="00EC1E93">
        <w:rPr>
          <w:rFonts w:ascii="JetBrains Mono" w:hAnsi="JetBrains Mono"/>
          <w:noProof/>
          <w:color w:val="CC7832"/>
          <w:sz w:val="24"/>
          <w:szCs w:val="24"/>
        </w:rPr>
        <w:t>INCREMENT</w:t>
      </w:r>
      <w:r>
        <w:rPr>
          <w:rFonts w:ascii="JetBrains Mono" w:hAnsi="JetBrains Mono"/>
          <w:noProof/>
          <w:color w:val="CC7832"/>
          <w:sz w:val="24"/>
          <w:szCs w:val="24"/>
        </w:rPr>
        <w:t xml:space="preserve"> </w:t>
      </w:r>
      <w:r w:rsidRPr="00EC1E93">
        <w:rPr>
          <w:rFonts w:ascii="JetBrains Mono" w:hAnsi="JetBrains Mono"/>
          <w:noProof/>
          <w:color w:val="CC7832"/>
          <w:sz w:val="24"/>
          <w:szCs w:val="24"/>
        </w:rPr>
        <w:t>PRIMARY KEY</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nombre</w:t>
      </w:r>
      <w:r w:rsidR="00EC1E93">
        <w:rPr>
          <w:rFonts w:ascii="JetBrains Mono" w:hAnsi="JetBrains Mono"/>
          <w:noProof/>
          <w:color w:val="A9B7C6"/>
          <w:sz w:val="24"/>
          <w:szCs w:val="24"/>
        </w:rPr>
        <w:t xml:space="preserve"> </w:t>
      </w:r>
      <w:r w:rsidR="00EC1E93">
        <w:rPr>
          <w:rFonts w:ascii="JetBrains Mono" w:hAnsi="JetBrains Mono"/>
          <w:noProof/>
          <w:color w:val="A9B7C6"/>
          <w:sz w:val="24"/>
          <w:szCs w:val="24"/>
        </w:rPr>
        <w:tab/>
      </w:r>
      <w:r w:rsidRPr="00EC1E93">
        <w:rPr>
          <w:rFonts w:ascii="JetBrains Mono" w:hAnsi="JetBrains Mono"/>
          <w:noProof/>
          <w:color w:val="CC7832"/>
          <w:sz w:val="24"/>
          <w:szCs w:val="24"/>
        </w:rPr>
        <w:t>VARCHAR</w:t>
      </w:r>
      <w:r w:rsidR="00EC1E93" w:rsidRPr="00EC1E93">
        <w:rPr>
          <w:rFonts w:ascii="JetBrains Mono" w:hAnsi="JetBrains Mono"/>
          <w:noProof/>
          <w:color w:val="A9B7C6"/>
          <w:sz w:val="24"/>
          <w:szCs w:val="24"/>
        </w:rPr>
        <w:t>(</w:t>
      </w:r>
      <w:r w:rsidR="00EC1E93" w:rsidRPr="00EC1E93">
        <w:rPr>
          <w:rFonts w:ascii="JetBrains Mono" w:hAnsi="JetBrains Mono"/>
          <w:noProof/>
          <w:color w:val="6897BB"/>
          <w:sz w:val="24"/>
          <w:szCs w:val="24"/>
        </w:rPr>
        <w:t>50</w:t>
      </w:r>
      <w:r w:rsidR="00EC1E93" w:rsidRPr="00EC1E93">
        <w:rPr>
          <w:rFonts w:ascii="JetBrains Mono" w:hAnsi="JetBrains Mono"/>
          <w:noProof/>
          <w:color w:val="A9B7C6"/>
          <w:sz w:val="24"/>
          <w:szCs w:val="24"/>
        </w:rPr>
        <w:t>)</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 xml:space="preserve">puntosEnergia </w:t>
      </w:r>
      <w:r w:rsidR="00EC1E93">
        <w:rPr>
          <w:rFonts w:ascii="JetBrains Mono" w:hAnsi="JetBrains Mono"/>
          <w:noProof/>
          <w:color w:val="A9B7C6"/>
          <w:sz w:val="24"/>
          <w:szCs w:val="24"/>
        </w:rPr>
        <w:t xml:space="preserve"> </w:t>
      </w:r>
      <w:r>
        <w:rPr>
          <w:rFonts w:ascii="JetBrains Mono" w:hAnsi="JetBrains Mono"/>
          <w:noProof/>
          <w:color w:val="A9B7C6"/>
          <w:sz w:val="24"/>
          <w:szCs w:val="24"/>
        </w:rPr>
        <w:t xml:space="preserve"> </w:t>
      </w:r>
      <w:r w:rsidRPr="00EC1E93">
        <w:rPr>
          <w:rFonts w:ascii="JetBrains Mono" w:hAnsi="JetBrains Mono"/>
          <w:noProof/>
          <w:color w:val="CC7832"/>
          <w:sz w:val="24"/>
          <w:szCs w:val="24"/>
        </w:rPr>
        <w:t>INT UNSIGNED</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 xml:space="preserve">enfriamiento  </w:t>
      </w:r>
      <w:r w:rsidR="00EC1E93">
        <w:rPr>
          <w:rFonts w:ascii="JetBrains Mono" w:hAnsi="JetBrains Mono"/>
          <w:noProof/>
          <w:color w:val="A9B7C6"/>
          <w:sz w:val="24"/>
          <w:szCs w:val="24"/>
        </w:rPr>
        <w:tab/>
      </w:r>
      <w:r w:rsidRPr="00EC1E93">
        <w:rPr>
          <w:rFonts w:ascii="JetBrains Mono" w:hAnsi="JetBrains Mono"/>
          <w:noProof/>
          <w:color w:val="CC7832"/>
          <w:sz w:val="24"/>
          <w:szCs w:val="24"/>
        </w:rPr>
        <w:t>DECIMAL</w:t>
      </w:r>
      <w:r w:rsidR="00EC1E93" w:rsidRPr="00EC1E93">
        <w:rPr>
          <w:rFonts w:ascii="JetBrains Mono" w:hAnsi="JetBrains Mono"/>
          <w:noProof/>
          <w:color w:val="A9B7C6"/>
          <w:sz w:val="24"/>
          <w:szCs w:val="24"/>
        </w:rPr>
        <w:t>(</w:t>
      </w:r>
      <w:r w:rsidR="00EC1E93" w:rsidRPr="00EC1E93">
        <w:rPr>
          <w:rFonts w:ascii="JetBrains Mono" w:hAnsi="JetBrains Mono"/>
          <w:noProof/>
          <w:color w:val="6897BB"/>
          <w:sz w:val="24"/>
          <w:szCs w:val="24"/>
        </w:rPr>
        <w:t>5</w:t>
      </w:r>
      <w:r w:rsidR="00EC1E93" w:rsidRPr="00EC1E93">
        <w:rPr>
          <w:rFonts w:ascii="JetBrains Mono" w:hAnsi="JetBrains Mono"/>
          <w:noProof/>
          <w:color w:val="CC7832"/>
          <w:sz w:val="24"/>
          <w:szCs w:val="24"/>
        </w:rPr>
        <w:t xml:space="preserve">, </w:t>
      </w:r>
      <w:r w:rsidR="00EC1E93" w:rsidRPr="00EC1E93">
        <w:rPr>
          <w:rFonts w:ascii="JetBrains Mono" w:hAnsi="JetBrains Mono"/>
          <w:noProof/>
          <w:color w:val="6897BB"/>
          <w:sz w:val="24"/>
          <w:szCs w:val="24"/>
        </w:rPr>
        <w:t>2</w:t>
      </w:r>
      <w:r w:rsidR="00EC1E93"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UNSIGNED</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campeon</w:t>
      </w:r>
      <w:r w:rsidR="00EC1E93">
        <w:rPr>
          <w:rFonts w:ascii="JetBrains Mono" w:hAnsi="JetBrains Mono"/>
          <w:noProof/>
          <w:color w:val="A9B7C6"/>
          <w:sz w:val="24"/>
          <w:szCs w:val="24"/>
        </w:rPr>
        <w:t xml:space="preserve"> </w:t>
      </w:r>
      <w:r w:rsidR="00EC1E93">
        <w:rPr>
          <w:rFonts w:ascii="JetBrains Mono" w:hAnsi="JetBrains Mono"/>
          <w:noProof/>
          <w:color w:val="A9B7C6"/>
          <w:sz w:val="24"/>
          <w:szCs w:val="24"/>
        </w:rPr>
        <w:tab/>
      </w:r>
      <w:r w:rsidRPr="00EC1E93">
        <w:rPr>
          <w:rFonts w:ascii="JetBrains Mono" w:hAnsi="JetBrains Mono"/>
          <w:noProof/>
          <w:color w:val="CC7832"/>
          <w:sz w:val="24"/>
          <w:szCs w:val="24"/>
        </w:rPr>
        <w:t>INT</w:t>
      </w:r>
      <w:r w:rsidR="00EC1E93" w:rsidRPr="00EC1E93">
        <w:rPr>
          <w:rFonts w:ascii="JetBrains Mono" w:hAnsi="JetBrains Mono"/>
          <w:noProof/>
          <w:color w:val="CC7832"/>
          <w:sz w:val="24"/>
          <w:szCs w:val="24"/>
        </w:rPr>
        <w:t>,</w:t>
      </w:r>
    </w:p>
    <w:p w14:paraId="4D06DA1A" w14:textId="77777777" w:rsidR="009D255B" w:rsidRDefault="009D255B" w:rsidP="00EC1E93">
      <w:pPr>
        <w:pStyle w:val="HTMLconformatoprevio"/>
        <w:rPr>
          <w:rFonts w:ascii="JetBrains Mono" w:hAnsi="JetBrains Mono"/>
          <w:noProof/>
          <w:color w:val="CC7832"/>
          <w:sz w:val="24"/>
          <w:szCs w:val="24"/>
        </w:rPr>
      </w:pPr>
    </w:p>
    <w:p w14:paraId="09B3CFC9" w14:textId="54F434F7" w:rsidR="00EC1E93" w:rsidRPr="00EC1E93" w:rsidRDefault="00EC1E93" w:rsidP="00EC1E93">
      <w:pPr>
        <w:pStyle w:val="HTMLconformatoprevio"/>
        <w:rPr>
          <w:rFonts w:ascii="JetBrains Mono" w:hAnsi="JetBrains Mono"/>
          <w:noProof/>
          <w:color w:val="A9B7C6"/>
          <w:sz w:val="24"/>
          <w:szCs w:val="24"/>
        </w:rPr>
      </w:pPr>
      <w:r>
        <w:rPr>
          <w:rFonts w:ascii="JetBrains Mono" w:hAnsi="JetBrains Mono"/>
          <w:noProof/>
          <w:color w:val="CC7832"/>
          <w:sz w:val="24"/>
          <w:szCs w:val="24"/>
        </w:rPr>
        <w:t xml:space="preserve">    </w:t>
      </w:r>
      <w:r w:rsidRPr="00EC1E93">
        <w:rPr>
          <w:rFonts w:ascii="JetBrains Mono" w:hAnsi="JetBrains Mono"/>
          <w:noProof/>
          <w:color w:val="CC7832"/>
          <w:sz w:val="24"/>
          <w:szCs w:val="24"/>
        </w:rPr>
        <w:t xml:space="preserve">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Campeon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sidRPr="00EC1E93">
        <w:rPr>
          <w:rFonts w:ascii="JetBrains Mono" w:hAnsi="JetBrains Mono"/>
          <w:noProof/>
          <w:color w:val="CC7832"/>
          <w:sz w:val="24"/>
          <w:szCs w:val="24"/>
        </w:rPr>
        <w:br/>
      </w:r>
      <w:r w:rsidRPr="00EC1E93">
        <w:rPr>
          <w:rFonts w:ascii="JetBrains Mono" w:hAnsi="JetBrains Mono"/>
          <w:noProof/>
          <w:color w:val="A9B7C6"/>
          <w:sz w:val="24"/>
          <w:szCs w:val="24"/>
        </w:rPr>
        <w:t>)</w:t>
      </w:r>
      <w:r>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ENGINE </w:t>
      </w:r>
      <w:r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7980EDA7" w14:textId="77777777" w:rsidR="00EC1E93" w:rsidRPr="007D2CB5" w:rsidRDefault="00EC1E93" w:rsidP="007D2CB5">
      <w:pPr>
        <w:tabs>
          <w:tab w:val="left" w:pos="1950"/>
        </w:tabs>
        <w:jc w:val="both"/>
        <w:rPr>
          <w:rFonts w:ascii="Arial" w:hAnsi="Arial" w:cs="Arial"/>
          <w:sz w:val="24"/>
          <w:szCs w:val="24"/>
        </w:rPr>
      </w:pPr>
    </w:p>
    <w:sectPr w:rsidR="00EC1E93" w:rsidRPr="007D2CB5" w:rsidSect="004E46F1">
      <w:footerReference w:type="default" r:id="rId15"/>
      <w:headerReference w:type="first" r:id="rId16"/>
      <w:pgSz w:w="11906" w:h="16838" w:code="9"/>
      <w:pgMar w:top="1474" w:right="1440" w:bottom="1588" w:left="1440" w:header="720" w:footer="720" w:gutter="0"/>
      <w:pgBorders w:display="notFirstPage" w:offsetFrom="page">
        <w:top w:val="thinThickThinMediumGap" w:sz="24" w:space="24" w:color="D1EEF9" w:themeColor="accent1" w:themeTint="33"/>
        <w:left w:val="thinThickThinMediumGap" w:sz="24" w:space="24" w:color="D1EEF9" w:themeColor="accent1" w:themeTint="33"/>
        <w:bottom w:val="thinThickThinMediumGap" w:sz="24" w:space="24" w:color="D1EEF9" w:themeColor="accent1" w:themeTint="33"/>
        <w:right w:val="thinThickThinMediumGap" w:sz="24" w:space="24" w:color="D1EEF9" w:themeColor="accent1" w:themeTint="33"/>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710E" w14:textId="77777777" w:rsidR="005F3533" w:rsidRDefault="005F3533">
      <w:r>
        <w:separator/>
      </w:r>
    </w:p>
    <w:p w14:paraId="670224B6" w14:textId="77777777" w:rsidR="005F3533" w:rsidRDefault="005F3533"/>
  </w:endnote>
  <w:endnote w:type="continuationSeparator" w:id="0">
    <w:p w14:paraId="443E4F03" w14:textId="77777777" w:rsidR="005F3533" w:rsidRDefault="005F3533">
      <w:r>
        <w:continuationSeparator/>
      </w:r>
    </w:p>
    <w:p w14:paraId="256A0A92" w14:textId="77777777" w:rsidR="005F3533" w:rsidRDefault="005F35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30"/>
      <w:gridCol w:w="496"/>
    </w:tblGrid>
    <w:tr w:rsidR="002367D1" w14:paraId="5B4076AF" w14:textId="77777777" w:rsidTr="004E46F1">
      <w:trPr>
        <w:jc w:val="right"/>
      </w:trPr>
      <w:tc>
        <w:tcPr>
          <w:tcW w:w="4795" w:type="dxa"/>
          <w:vAlign w:val="center"/>
        </w:tcPr>
        <w:sdt>
          <w:sdtPr>
            <w:rPr>
              <w:rFonts w:ascii="Arial" w:hAnsi="Arial" w:cs="Arial"/>
              <w:caps/>
              <w:color w:val="000000" w:themeColor="text1"/>
              <w:sz w:val="24"/>
              <w:szCs w:val="24"/>
            </w:rPr>
            <w:alias w:val="Autor"/>
            <w:tag w:val=""/>
            <w:id w:val="1534539408"/>
            <w:placeholder>
              <w:docPart w:val="F7BCA08771C04B76B5552A696FBC23E2"/>
            </w:placeholder>
            <w:dataBinding w:prefixMappings="xmlns:ns0='http://purl.org/dc/elements/1.1/' xmlns:ns1='http://schemas.openxmlformats.org/package/2006/metadata/core-properties' " w:xpath="/ns1:coreProperties[1]/ns0:creator[1]" w:storeItemID="{6C3C8BC8-F283-45AE-878A-BAB7291924A1}"/>
            <w:text/>
          </w:sdtPr>
          <w:sdtContent>
            <w:p w14:paraId="6E3E152A" w14:textId="58712B59" w:rsidR="002367D1" w:rsidRPr="002367D1" w:rsidRDefault="002367D1">
              <w:pPr>
                <w:pStyle w:val="Encabezado"/>
                <w:rPr>
                  <w:rFonts w:ascii="Arial" w:hAnsi="Arial" w:cs="Arial"/>
                  <w:caps/>
                  <w:color w:val="000000" w:themeColor="text1"/>
                  <w:sz w:val="24"/>
                  <w:szCs w:val="24"/>
                </w:rPr>
              </w:pPr>
              <w:r w:rsidRPr="002367D1">
                <w:rPr>
                  <w:rFonts w:ascii="Arial" w:hAnsi="Arial" w:cs="Arial"/>
                  <w:caps/>
                  <w:color w:val="000000" w:themeColor="text1"/>
                  <w:sz w:val="24"/>
                  <w:szCs w:val="24"/>
                </w:rPr>
                <w:t>Julián B. SáNCHEZ López</w:t>
              </w:r>
            </w:p>
          </w:sdtContent>
        </w:sdt>
      </w:tc>
      <w:tc>
        <w:tcPr>
          <w:tcW w:w="250" w:type="pct"/>
          <w:shd w:val="clear" w:color="auto" w:fill="D0E6F6" w:themeFill="accent2" w:themeFillTint="33"/>
          <w:vAlign w:val="center"/>
        </w:tcPr>
        <w:p w14:paraId="5EBEDD66" w14:textId="77777777" w:rsidR="002367D1" w:rsidRDefault="002367D1">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A694C8F" w14:textId="77777777" w:rsidR="00907CBB" w:rsidRDefault="00907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C5B00" w14:textId="77777777" w:rsidR="005F3533" w:rsidRDefault="005F3533">
      <w:r>
        <w:separator/>
      </w:r>
    </w:p>
    <w:p w14:paraId="635BE0D2" w14:textId="77777777" w:rsidR="005F3533" w:rsidRDefault="005F3533"/>
  </w:footnote>
  <w:footnote w:type="continuationSeparator" w:id="0">
    <w:p w14:paraId="07DFD663" w14:textId="77777777" w:rsidR="005F3533" w:rsidRDefault="005F3533">
      <w:r>
        <w:continuationSeparator/>
      </w:r>
    </w:p>
    <w:p w14:paraId="31303A1B" w14:textId="77777777" w:rsidR="005F3533" w:rsidRDefault="005F35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33EE"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AAB5D04" wp14:editId="1B1C6402">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119353"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" fillcolor="#2683c6 [3205]" stroked="f" strokeweight="1.25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" fillcolor="#1cade4 [3204]" stroked="f" strokeweight="1.25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926B5A"/>
    <w:multiLevelType w:val="hybridMultilevel"/>
    <w:tmpl w:val="B83AFD8A"/>
    <w:lvl w:ilvl="0" w:tplc="0A523A52">
      <w:start w:val="1"/>
      <w:numFmt w:val="bullet"/>
      <w:lvlText w:val="-"/>
      <w:lvlJc w:val="left"/>
      <w:pPr>
        <w:ind w:left="432" w:hanging="360"/>
      </w:pPr>
      <w:rPr>
        <w:rFonts w:ascii="Arial" w:eastAsiaTheme="minorEastAsia" w:hAnsi="Arial" w:cs="Arial" w:hint="default"/>
      </w:rPr>
    </w:lvl>
    <w:lvl w:ilvl="1" w:tplc="0C0A0003" w:tentative="1">
      <w:start w:val="1"/>
      <w:numFmt w:val="bullet"/>
      <w:lvlText w:val="o"/>
      <w:lvlJc w:val="left"/>
      <w:pPr>
        <w:ind w:left="1152" w:hanging="360"/>
      </w:pPr>
      <w:rPr>
        <w:rFonts w:ascii="Courier New" w:hAnsi="Courier New" w:cs="Courier New" w:hint="default"/>
      </w:rPr>
    </w:lvl>
    <w:lvl w:ilvl="2" w:tplc="0C0A0005" w:tentative="1">
      <w:start w:val="1"/>
      <w:numFmt w:val="bullet"/>
      <w:lvlText w:val=""/>
      <w:lvlJc w:val="left"/>
      <w:pPr>
        <w:ind w:left="1872" w:hanging="360"/>
      </w:pPr>
      <w:rPr>
        <w:rFonts w:ascii="Wingdings" w:hAnsi="Wingdings" w:hint="default"/>
      </w:rPr>
    </w:lvl>
    <w:lvl w:ilvl="3" w:tplc="0C0A0001" w:tentative="1">
      <w:start w:val="1"/>
      <w:numFmt w:val="bullet"/>
      <w:lvlText w:val=""/>
      <w:lvlJc w:val="left"/>
      <w:pPr>
        <w:ind w:left="2592" w:hanging="360"/>
      </w:pPr>
      <w:rPr>
        <w:rFonts w:ascii="Symbol" w:hAnsi="Symbol" w:hint="default"/>
      </w:rPr>
    </w:lvl>
    <w:lvl w:ilvl="4" w:tplc="0C0A0003" w:tentative="1">
      <w:start w:val="1"/>
      <w:numFmt w:val="bullet"/>
      <w:lvlText w:val="o"/>
      <w:lvlJc w:val="left"/>
      <w:pPr>
        <w:ind w:left="3312" w:hanging="360"/>
      </w:pPr>
      <w:rPr>
        <w:rFonts w:ascii="Courier New" w:hAnsi="Courier New" w:cs="Courier New" w:hint="default"/>
      </w:rPr>
    </w:lvl>
    <w:lvl w:ilvl="5" w:tplc="0C0A0005" w:tentative="1">
      <w:start w:val="1"/>
      <w:numFmt w:val="bullet"/>
      <w:lvlText w:val=""/>
      <w:lvlJc w:val="left"/>
      <w:pPr>
        <w:ind w:left="4032" w:hanging="360"/>
      </w:pPr>
      <w:rPr>
        <w:rFonts w:ascii="Wingdings" w:hAnsi="Wingdings" w:hint="default"/>
      </w:rPr>
    </w:lvl>
    <w:lvl w:ilvl="6" w:tplc="0C0A0001" w:tentative="1">
      <w:start w:val="1"/>
      <w:numFmt w:val="bullet"/>
      <w:lvlText w:val=""/>
      <w:lvlJc w:val="left"/>
      <w:pPr>
        <w:ind w:left="4752" w:hanging="360"/>
      </w:pPr>
      <w:rPr>
        <w:rFonts w:ascii="Symbol" w:hAnsi="Symbol" w:hint="default"/>
      </w:rPr>
    </w:lvl>
    <w:lvl w:ilvl="7" w:tplc="0C0A0003" w:tentative="1">
      <w:start w:val="1"/>
      <w:numFmt w:val="bullet"/>
      <w:lvlText w:val="o"/>
      <w:lvlJc w:val="left"/>
      <w:pPr>
        <w:ind w:left="5472" w:hanging="360"/>
      </w:pPr>
      <w:rPr>
        <w:rFonts w:ascii="Courier New" w:hAnsi="Courier New" w:cs="Courier New" w:hint="default"/>
      </w:rPr>
    </w:lvl>
    <w:lvl w:ilvl="8" w:tplc="0C0A0005" w:tentative="1">
      <w:start w:val="1"/>
      <w:numFmt w:val="bullet"/>
      <w:lvlText w:val=""/>
      <w:lvlJc w:val="left"/>
      <w:pPr>
        <w:ind w:left="6192" w:hanging="360"/>
      </w:pPr>
      <w:rPr>
        <w:rFonts w:ascii="Wingdings" w:hAnsi="Wingdings" w:hint="default"/>
      </w:rPr>
    </w:lvl>
  </w:abstractNum>
  <w:abstractNum w:abstractNumId="12" w15:restartNumberingAfterBreak="0">
    <w:nsid w:val="699B3BD6"/>
    <w:multiLevelType w:val="hybridMultilevel"/>
    <w:tmpl w:val="30EA0082"/>
    <w:lvl w:ilvl="0" w:tplc="EFBCA896">
      <w:start w:val="1"/>
      <w:numFmt w:val="decimal"/>
      <w:lvlText w:val="%1."/>
      <w:lvlJc w:val="left"/>
      <w:pPr>
        <w:ind w:left="432" w:hanging="360"/>
      </w:pPr>
      <w:rPr>
        <w:rFonts w:hint="default"/>
      </w:rPr>
    </w:lvl>
    <w:lvl w:ilvl="1" w:tplc="0C0A0019" w:tentative="1">
      <w:start w:val="1"/>
      <w:numFmt w:val="lowerLetter"/>
      <w:lvlText w:val="%2."/>
      <w:lvlJc w:val="left"/>
      <w:pPr>
        <w:ind w:left="1152" w:hanging="360"/>
      </w:pPr>
    </w:lvl>
    <w:lvl w:ilvl="2" w:tplc="0C0A001B" w:tentative="1">
      <w:start w:val="1"/>
      <w:numFmt w:val="lowerRoman"/>
      <w:lvlText w:val="%3."/>
      <w:lvlJc w:val="right"/>
      <w:pPr>
        <w:ind w:left="1872" w:hanging="180"/>
      </w:pPr>
    </w:lvl>
    <w:lvl w:ilvl="3" w:tplc="0C0A000F" w:tentative="1">
      <w:start w:val="1"/>
      <w:numFmt w:val="decimal"/>
      <w:lvlText w:val="%4."/>
      <w:lvlJc w:val="left"/>
      <w:pPr>
        <w:ind w:left="2592" w:hanging="360"/>
      </w:pPr>
    </w:lvl>
    <w:lvl w:ilvl="4" w:tplc="0C0A0019" w:tentative="1">
      <w:start w:val="1"/>
      <w:numFmt w:val="lowerLetter"/>
      <w:lvlText w:val="%5."/>
      <w:lvlJc w:val="left"/>
      <w:pPr>
        <w:ind w:left="3312" w:hanging="360"/>
      </w:pPr>
    </w:lvl>
    <w:lvl w:ilvl="5" w:tplc="0C0A001B" w:tentative="1">
      <w:start w:val="1"/>
      <w:numFmt w:val="lowerRoman"/>
      <w:lvlText w:val="%6."/>
      <w:lvlJc w:val="right"/>
      <w:pPr>
        <w:ind w:left="4032" w:hanging="180"/>
      </w:pPr>
    </w:lvl>
    <w:lvl w:ilvl="6" w:tplc="0C0A000F" w:tentative="1">
      <w:start w:val="1"/>
      <w:numFmt w:val="decimal"/>
      <w:lvlText w:val="%7."/>
      <w:lvlJc w:val="left"/>
      <w:pPr>
        <w:ind w:left="4752" w:hanging="360"/>
      </w:pPr>
    </w:lvl>
    <w:lvl w:ilvl="7" w:tplc="0C0A0019" w:tentative="1">
      <w:start w:val="1"/>
      <w:numFmt w:val="lowerLetter"/>
      <w:lvlText w:val="%8."/>
      <w:lvlJc w:val="left"/>
      <w:pPr>
        <w:ind w:left="5472" w:hanging="360"/>
      </w:pPr>
    </w:lvl>
    <w:lvl w:ilvl="8" w:tplc="0C0A001B" w:tentative="1">
      <w:start w:val="1"/>
      <w:numFmt w:val="lowerRoman"/>
      <w:lvlText w:val="%9."/>
      <w:lvlJc w:val="right"/>
      <w:pPr>
        <w:ind w:left="6192" w:hanging="180"/>
      </w:pPr>
    </w:lvl>
  </w:abstractNum>
  <w:num w:numId="1">
    <w:abstractNumId w:val="9"/>
  </w:num>
  <w:num w:numId="2">
    <w:abstractNumId w:val="1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EF"/>
    <w:rsid w:val="00067E02"/>
    <w:rsid w:val="000C2188"/>
    <w:rsid w:val="00107CB6"/>
    <w:rsid w:val="0013179F"/>
    <w:rsid w:val="0013333F"/>
    <w:rsid w:val="00193898"/>
    <w:rsid w:val="001E1916"/>
    <w:rsid w:val="002367D1"/>
    <w:rsid w:val="002B21AE"/>
    <w:rsid w:val="00312DD5"/>
    <w:rsid w:val="0033593E"/>
    <w:rsid w:val="00353CF2"/>
    <w:rsid w:val="004534A5"/>
    <w:rsid w:val="004566FA"/>
    <w:rsid w:val="00495232"/>
    <w:rsid w:val="004A188D"/>
    <w:rsid w:val="004A4EC4"/>
    <w:rsid w:val="004E46F1"/>
    <w:rsid w:val="005331CA"/>
    <w:rsid w:val="005504AE"/>
    <w:rsid w:val="00580299"/>
    <w:rsid w:val="005F3533"/>
    <w:rsid w:val="00660B21"/>
    <w:rsid w:val="00714CE5"/>
    <w:rsid w:val="007225FB"/>
    <w:rsid w:val="00736E05"/>
    <w:rsid w:val="007D2CB5"/>
    <w:rsid w:val="00822A8D"/>
    <w:rsid w:val="00831731"/>
    <w:rsid w:val="00852FE0"/>
    <w:rsid w:val="00874542"/>
    <w:rsid w:val="00900AB1"/>
    <w:rsid w:val="00907CBB"/>
    <w:rsid w:val="00913AE4"/>
    <w:rsid w:val="00976A9B"/>
    <w:rsid w:val="009852EF"/>
    <w:rsid w:val="0099384F"/>
    <w:rsid w:val="009A32A1"/>
    <w:rsid w:val="009D255B"/>
    <w:rsid w:val="009E33F6"/>
    <w:rsid w:val="009F0B4F"/>
    <w:rsid w:val="00A03BA3"/>
    <w:rsid w:val="00A64C7A"/>
    <w:rsid w:val="00A72CC5"/>
    <w:rsid w:val="00B55F12"/>
    <w:rsid w:val="00B7223D"/>
    <w:rsid w:val="00B828AF"/>
    <w:rsid w:val="00B85124"/>
    <w:rsid w:val="00B87079"/>
    <w:rsid w:val="00C41938"/>
    <w:rsid w:val="00C64B77"/>
    <w:rsid w:val="00CB5473"/>
    <w:rsid w:val="00DA0B66"/>
    <w:rsid w:val="00DD6D92"/>
    <w:rsid w:val="00E10730"/>
    <w:rsid w:val="00E279B8"/>
    <w:rsid w:val="00E37F9F"/>
    <w:rsid w:val="00E756E6"/>
    <w:rsid w:val="00EA05B8"/>
    <w:rsid w:val="00EB203B"/>
    <w:rsid w:val="00EC1E93"/>
    <w:rsid w:val="00ED7F4D"/>
    <w:rsid w:val="00F064DC"/>
    <w:rsid w:val="00F60021"/>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5C6AE1"/>
  <w15:docId w15:val="{ADB38317-9F51-460C-A559-0510C106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0D5672"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1C6194"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13666B"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0D5672"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1C6194"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13666B"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1C6194"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1C6194"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1481AB"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CellMar>
        <w:top w:w="29" w:type="dxa"/>
        <w:bottom w:w="29"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CellMar>
        <w:top w:w="29" w:type="dxa"/>
        <w:bottom w:w="29" w:type="dxa"/>
      </w:tblCellMar>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CellMar>
        <w:top w:w="29" w:type="dxa"/>
        <w:bottom w:w="29" w:type="dxa"/>
      </w:tblCellMar>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paragraph" w:styleId="Encabezado">
    <w:name w:val="header"/>
    <w:basedOn w:val="Normal"/>
    <w:link w:val="EncabezadoCar"/>
    <w:uiPriority w:val="99"/>
    <w:unhideWhenUsed/>
    <w:pPr>
      <w:spacing w:after="0"/>
      <w:jc w:val="right"/>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0"/>
    </w:pPr>
  </w:style>
  <w:style w:type="character" w:customStyle="1" w:styleId="PiedepginaCar">
    <w:name w:val="Pie de página Car"/>
    <w:basedOn w:val="Fuentedeprrafopredeter"/>
    <w:link w:val="Piedepgina"/>
    <w:uiPriority w:val="99"/>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1CADE4" w:themeColor="accent1"/>
      </w:tblBorders>
      <w:tblCellMar>
        <w:top w:w="29" w:type="dxa"/>
        <w:bottom w:w="29" w:type="dxa"/>
      </w:tblCellMar>
    </w:tblPr>
    <w:tblStylePr w:type="firstRow">
      <w:rPr>
        <w:b w:val="0"/>
        <w:bCs/>
      </w:rPr>
      <w:tblPr/>
      <w:tcPr>
        <w:tcBorders>
          <w:top w:val="nil"/>
          <w:left w:val="nil"/>
          <w:bottom w:val="single" w:sz="12" w:space="0" w:color="1CADE4" w:themeColor="accent1"/>
          <w:right w:val="nil"/>
          <w:insideH w:val="nil"/>
          <w:insideV w:val="nil"/>
          <w:tl2br w:val="nil"/>
          <w:tr2bl w:val="nil"/>
        </w:tcBorders>
      </w:tcPr>
    </w:tblStylePr>
    <w:tblStylePr w:type="lastRow">
      <w:rPr>
        <w:b/>
        <w:bCs/>
      </w:rPr>
      <w:tblPr/>
      <w:tcPr>
        <w:tcBorders>
          <w:top w:val="double" w:sz="2" w:space="0" w:color="76CDEE"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CellMar>
        <w:top w:w="29" w:type="dxa"/>
        <w:bottom w:w="29" w:type="dxa"/>
      </w:tblCellMar>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264356"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1"/>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0D5672"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1CADE4" w:themeColor="accent1"/>
        <w:bottom w:val="single" w:sz="4" w:space="10" w:color="1CADE4" w:themeColor="accent1"/>
      </w:pBdr>
      <w:spacing w:before="360" w:after="360"/>
      <w:ind w:left="864" w:right="864"/>
      <w:jc w:val="center"/>
    </w:pPr>
    <w:rPr>
      <w:i/>
      <w:iCs/>
      <w:color w:val="0D5672" w:themeColor="accent1" w:themeShade="80"/>
    </w:rPr>
  </w:style>
  <w:style w:type="character" w:customStyle="1" w:styleId="CitadestacadaCar">
    <w:name w:val="Cita destacada Car"/>
    <w:basedOn w:val="Fuentedeprrafopredeter"/>
    <w:link w:val="Citadestacada"/>
    <w:uiPriority w:val="30"/>
    <w:semiHidden/>
    <w:rsid w:val="0013333F"/>
    <w:rPr>
      <w:i/>
      <w:iCs/>
      <w:color w:val="0D5672" w:themeColor="accent1" w:themeShade="80"/>
    </w:rPr>
  </w:style>
  <w:style w:type="character" w:styleId="Referenciaintensa">
    <w:name w:val="Intense Reference"/>
    <w:basedOn w:val="Fuentedeprrafopredeter"/>
    <w:uiPriority w:val="32"/>
    <w:semiHidden/>
    <w:unhideWhenUsed/>
    <w:rsid w:val="0013333F"/>
    <w:rPr>
      <w:b/>
      <w:bCs/>
      <w:caps w:val="0"/>
      <w:smallCaps/>
      <w:color w:val="0D5672" w:themeColor="accent1" w:themeShade="80"/>
      <w:spacing w:val="5"/>
    </w:rPr>
  </w:style>
  <w:style w:type="paragraph" w:styleId="Textodebloque">
    <w:name w:val="Block Text"/>
    <w:basedOn w:val="Normal"/>
    <w:uiPriority w:val="99"/>
    <w:semiHidden/>
    <w:unhideWhenUsed/>
    <w:rsid w:val="0013333F"/>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Hipervnculo">
    <w:name w:val="Hyperlink"/>
    <w:basedOn w:val="Fuentedeprrafopredeter"/>
    <w:uiPriority w:val="99"/>
    <w:semiHidden/>
    <w:unhideWhenUsed/>
    <w:rsid w:val="0013333F"/>
    <w:rPr>
      <w:color w:val="215D4B"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Prrafodelista">
    <w:name w:val="List Paragraph"/>
    <w:basedOn w:val="Normal"/>
    <w:uiPriority w:val="34"/>
    <w:qFormat/>
    <w:rsid w:val="00B828AF"/>
    <w:pPr>
      <w:ind w:left="720"/>
      <w:contextualSpacing/>
    </w:pPr>
  </w:style>
  <w:style w:type="paragraph" w:customStyle="1" w:styleId="Standard">
    <w:name w:val="Standard"/>
    <w:rsid w:val="00FF67C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HTMLconformatoprevio">
    <w:name w:val="HTML Preformatted"/>
    <w:basedOn w:val="Normal"/>
    <w:link w:val="HTMLconformatoprevioCar"/>
    <w:uiPriority w:val="99"/>
    <w:semiHidden/>
    <w:unhideWhenUsed/>
    <w:rsid w:val="000C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0C2188"/>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6473">
      <w:bodyDiv w:val="1"/>
      <w:marLeft w:val="0"/>
      <w:marRight w:val="0"/>
      <w:marTop w:val="0"/>
      <w:marBottom w:val="0"/>
      <w:divBdr>
        <w:top w:val="none" w:sz="0" w:space="0" w:color="auto"/>
        <w:left w:val="none" w:sz="0" w:space="0" w:color="auto"/>
        <w:bottom w:val="none" w:sz="0" w:space="0" w:color="auto"/>
        <w:right w:val="none" w:sz="0" w:space="0" w:color="auto"/>
      </w:divBdr>
    </w:div>
    <w:div w:id="889807718">
      <w:bodyDiv w:val="1"/>
      <w:marLeft w:val="0"/>
      <w:marRight w:val="0"/>
      <w:marTop w:val="0"/>
      <w:marBottom w:val="0"/>
      <w:divBdr>
        <w:top w:val="none" w:sz="0" w:space="0" w:color="auto"/>
        <w:left w:val="none" w:sz="0" w:space="0" w:color="auto"/>
        <w:bottom w:val="none" w:sz="0" w:space="0" w:color="auto"/>
        <w:right w:val="none" w:sz="0" w:space="0" w:color="auto"/>
      </w:divBdr>
    </w:div>
    <w:div w:id="1000044722">
      <w:bodyDiv w:val="1"/>
      <w:marLeft w:val="0"/>
      <w:marRight w:val="0"/>
      <w:marTop w:val="0"/>
      <w:marBottom w:val="0"/>
      <w:divBdr>
        <w:top w:val="none" w:sz="0" w:space="0" w:color="auto"/>
        <w:left w:val="none" w:sz="0" w:space="0" w:color="auto"/>
        <w:bottom w:val="none" w:sz="0" w:space="0" w:color="auto"/>
        <w:right w:val="none" w:sz="0" w:space="0" w:color="auto"/>
      </w:divBdr>
    </w:div>
    <w:div w:id="1332024317">
      <w:bodyDiv w:val="1"/>
      <w:marLeft w:val="0"/>
      <w:marRight w:val="0"/>
      <w:marTop w:val="0"/>
      <w:marBottom w:val="0"/>
      <w:divBdr>
        <w:top w:val="none" w:sz="0" w:space="0" w:color="auto"/>
        <w:left w:val="none" w:sz="0" w:space="0" w:color="auto"/>
        <w:bottom w:val="none" w:sz="0" w:space="0" w:color="auto"/>
        <w:right w:val="none" w:sz="0" w:space="0" w:color="auto"/>
      </w:divBdr>
    </w:div>
    <w:div w:id="1607926183">
      <w:bodyDiv w:val="1"/>
      <w:marLeft w:val="0"/>
      <w:marRight w:val="0"/>
      <w:marTop w:val="0"/>
      <w:marBottom w:val="0"/>
      <w:divBdr>
        <w:top w:val="none" w:sz="0" w:space="0" w:color="auto"/>
        <w:left w:val="none" w:sz="0" w:space="0" w:color="auto"/>
        <w:bottom w:val="none" w:sz="0" w:space="0" w:color="auto"/>
        <w:right w:val="none" w:sz="0" w:space="0" w:color="auto"/>
      </w:divBdr>
    </w:div>
    <w:div w:id="163101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1465AB7DFD487E8FEF6866E4777FB9"/>
        <w:category>
          <w:name w:val="General"/>
          <w:gallery w:val="placeholder"/>
        </w:category>
        <w:types>
          <w:type w:val="bbPlcHdr"/>
        </w:types>
        <w:behaviors>
          <w:behavior w:val="content"/>
        </w:behaviors>
        <w:guid w:val="{5B219726-FEB4-4789-A343-F2D26EEFA617}"/>
      </w:docPartPr>
      <w:docPartBody>
        <w:p w:rsidR="00000000" w:rsidRDefault="00233BA1">
          <w:pPr>
            <w:pStyle w:val="C61465AB7DFD487E8FEF6866E4777FB9"/>
          </w:pPr>
          <w:r>
            <w:rPr>
              <w:lang w:bidi="es-ES"/>
            </w:rPr>
            <w:t>nombre de la empresa</w:t>
          </w:r>
        </w:p>
      </w:docPartBody>
    </w:docPart>
    <w:docPart>
      <w:docPartPr>
        <w:name w:val="8E133A2BC5CE48F697350AB074BC3932"/>
        <w:category>
          <w:name w:val="General"/>
          <w:gallery w:val="placeholder"/>
        </w:category>
        <w:types>
          <w:type w:val="bbPlcHdr"/>
        </w:types>
        <w:behaviors>
          <w:behavior w:val="content"/>
        </w:behaviors>
        <w:guid w:val="{164F0E1D-0259-4B48-84BF-D09885FB47BE}"/>
      </w:docPartPr>
      <w:docPartBody>
        <w:p w:rsidR="00000000" w:rsidRDefault="00233BA1">
          <w:pPr>
            <w:pStyle w:val="8E133A2BC5CE48F697350AB074BC3932"/>
          </w:pPr>
          <w:r>
            <w:rPr>
              <w:lang w:bidi="es-ES"/>
            </w:rPr>
            <w:t>Dirección de la empresa</w:t>
          </w:r>
        </w:p>
      </w:docPartBody>
    </w:docPart>
    <w:docPart>
      <w:docPartPr>
        <w:name w:val="F7BCA08771C04B76B5552A696FBC23E2"/>
        <w:category>
          <w:name w:val="General"/>
          <w:gallery w:val="placeholder"/>
        </w:category>
        <w:types>
          <w:type w:val="bbPlcHdr"/>
        </w:types>
        <w:behaviors>
          <w:behavior w:val="content"/>
        </w:behaviors>
        <w:guid w:val="{A217D1F0-7B04-41AA-854F-C9821C8419B4}"/>
      </w:docPartPr>
      <w:docPartBody>
        <w:p w:rsidR="00000000" w:rsidRDefault="00A568E0" w:rsidP="00A568E0">
          <w:pPr>
            <w:pStyle w:val="F7BCA08771C04B76B5552A696FBC23E2"/>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8E0"/>
    <w:rsid w:val="00233BA1"/>
    <w:rsid w:val="00A568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34A7E888CC4691BFBD53E671E6211B">
    <w:name w:val="EA34A7E888CC4691BFBD53E671E6211B"/>
  </w:style>
  <w:style w:type="paragraph" w:customStyle="1" w:styleId="44E8D0DD66C44CE6B5A6D3C1932F3744">
    <w:name w:val="44E8D0DD66C44CE6B5A6D3C1932F3744"/>
  </w:style>
  <w:style w:type="paragraph" w:customStyle="1" w:styleId="EBFBAD5212794C119C271580C2C90838">
    <w:name w:val="EBFBAD5212794C119C271580C2C90838"/>
  </w:style>
  <w:style w:type="paragraph" w:customStyle="1" w:styleId="2639AF285DAC437288E3B18024651889">
    <w:name w:val="2639AF285DAC437288E3B18024651889"/>
  </w:style>
  <w:style w:type="paragraph" w:customStyle="1" w:styleId="0F606CFA9BEB43A68A6F7798F31EEEF5">
    <w:name w:val="0F606CFA9BEB43A68A6F7798F31EEEF5"/>
  </w:style>
  <w:style w:type="paragraph" w:customStyle="1" w:styleId="C61465AB7DFD487E8FEF6866E4777FB9">
    <w:name w:val="C61465AB7DFD487E8FEF6866E4777FB9"/>
  </w:style>
  <w:style w:type="paragraph" w:customStyle="1" w:styleId="8E133A2BC5CE48F697350AB074BC3932">
    <w:name w:val="8E133A2BC5CE48F697350AB074BC3932"/>
  </w:style>
  <w:style w:type="paragraph" w:customStyle="1" w:styleId="89E505F7F7D94EA4AE639CAB14BEF0AF">
    <w:name w:val="89E505F7F7D94EA4AE639CAB14BEF0AF"/>
  </w:style>
  <w:style w:type="paragraph" w:customStyle="1" w:styleId="42FEA48CC0924D679001E8AD81293F2E">
    <w:name w:val="42FEA48CC0924D679001E8AD81293F2E"/>
  </w:style>
  <w:style w:type="paragraph" w:customStyle="1" w:styleId="BC5CE38FE2A24099A59CE2FAA5BDE26C">
    <w:name w:val="BC5CE38FE2A24099A59CE2FAA5BDE26C"/>
  </w:style>
  <w:style w:type="paragraph" w:customStyle="1" w:styleId="9038D02FFF094365ABB34BB6A2F12953">
    <w:name w:val="9038D02FFF094365ABB34BB6A2F12953"/>
  </w:style>
  <w:style w:type="paragraph" w:customStyle="1" w:styleId="4894D9DC1AC5461F98F2FD8487027A99">
    <w:name w:val="4894D9DC1AC5461F98F2FD8487027A99"/>
  </w:style>
  <w:style w:type="paragraph" w:customStyle="1" w:styleId="F2FFE866E607446999F6E4199F801CE5">
    <w:name w:val="F2FFE866E607446999F6E4199F801CE5"/>
  </w:style>
  <w:style w:type="paragraph" w:customStyle="1" w:styleId="5D9EAA105FE242ED84191FEC5CB5946F">
    <w:name w:val="5D9EAA105FE242ED84191FEC5CB5946F"/>
  </w:style>
  <w:style w:type="paragraph" w:customStyle="1" w:styleId="3F2977958E62461E8D3FCCB8D67FEF23">
    <w:name w:val="3F2977958E62461E8D3FCCB8D67FEF23"/>
  </w:style>
  <w:style w:type="paragraph" w:customStyle="1" w:styleId="463F334485B0464391216680EA2E981F">
    <w:name w:val="463F334485B0464391216680EA2E981F"/>
  </w:style>
  <w:style w:type="paragraph" w:customStyle="1" w:styleId="7E88503FD6B844EC9979F566D35166EE">
    <w:name w:val="7E88503FD6B844EC9979F566D35166EE"/>
  </w:style>
  <w:style w:type="paragraph" w:customStyle="1" w:styleId="29A307933EDA41DB872C14B33E8880D4">
    <w:name w:val="29A307933EDA41DB872C14B33E8880D4"/>
  </w:style>
  <w:style w:type="paragraph" w:customStyle="1" w:styleId="CF5E010DA45E45709C5E03D50CB9CE43">
    <w:name w:val="CF5E010DA45E45709C5E03D50CB9CE43"/>
  </w:style>
  <w:style w:type="paragraph" w:customStyle="1" w:styleId="FB47E4EACFF54FF9AECBDA4AB2A27D86">
    <w:name w:val="FB47E4EACFF54FF9AECBDA4AB2A27D86"/>
  </w:style>
  <w:style w:type="paragraph" w:customStyle="1" w:styleId="58F5CCE8E3E94E3D826A8314C2FBE5A2">
    <w:name w:val="58F5CCE8E3E94E3D826A8314C2FBE5A2"/>
  </w:style>
  <w:style w:type="paragraph" w:customStyle="1" w:styleId="600F9382C83F4808AF812F831361CE2C">
    <w:name w:val="600F9382C83F4808AF812F831361CE2C"/>
  </w:style>
  <w:style w:type="paragraph" w:customStyle="1" w:styleId="4ED1D56FE3B74649BBCE875AB1953A86">
    <w:name w:val="4ED1D56FE3B74649BBCE875AB1953A86"/>
  </w:style>
  <w:style w:type="paragraph" w:customStyle="1" w:styleId="04BF0932849D4B879962B69DB7BC5F1D">
    <w:name w:val="04BF0932849D4B879962B69DB7BC5F1D"/>
  </w:style>
  <w:style w:type="paragraph" w:customStyle="1" w:styleId="E813554E69E5438B94FEADA799A60CCF">
    <w:name w:val="E813554E69E5438B94FEADA799A60CCF"/>
  </w:style>
  <w:style w:type="paragraph" w:customStyle="1" w:styleId="17A5B3DD12234AC6944DB91B237E0547">
    <w:name w:val="17A5B3DD12234AC6944DB91B237E0547"/>
  </w:style>
  <w:style w:type="paragraph" w:customStyle="1" w:styleId="FB9DE532BA0D4A7293EE03EA9EC26258">
    <w:name w:val="FB9DE532BA0D4A7293EE03EA9EC26258"/>
  </w:style>
  <w:style w:type="paragraph" w:customStyle="1" w:styleId="EF7839B1F4B74592BD517C7D50EB3333">
    <w:name w:val="EF7839B1F4B74592BD517C7D50EB3333"/>
  </w:style>
  <w:style w:type="paragraph" w:customStyle="1" w:styleId="E0F7696A07CD4F6B830D1E26B5AA67E0">
    <w:name w:val="E0F7696A07CD4F6B830D1E26B5AA67E0"/>
  </w:style>
  <w:style w:type="paragraph" w:customStyle="1" w:styleId="5781E8A47E5D408AAF873C23E78290E0">
    <w:name w:val="5781E8A47E5D408AAF873C23E78290E0"/>
  </w:style>
  <w:style w:type="paragraph" w:customStyle="1" w:styleId="38C585D293F34936892B733E399F9E72">
    <w:name w:val="38C585D293F34936892B733E399F9E72"/>
  </w:style>
  <w:style w:type="paragraph" w:customStyle="1" w:styleId="DC39E65AF53C490FA144DB7E4C5C3A23">
    <w:name w:val="DC39E65AF53C490FA144DB7E4C5C3A23"/>
  </w:style>
  <w:style w:type="paragraph" w:customStyle="1" w:styleId="2C00D50A5174495E8CD11B4F14BEA5C5">
    <w:name w:val="2C00D50A5174495E8CD11B4F14BEA5C5"/>
  </w:style>
  <w:style w:type="paragraph" w:customStyle="1" w:styleId="1A9B710163F540C98AF968B470B1BA78">
    <w:name w:val="1A9B710163F540C98AF968B470B1BA78"/>
  </w:style>
  <w:style w:type="paragraph" w:customStyle="1" w:styleId="0256CC95DD6B4749B7BB923BBE6DDC6E">
    <w:name w:val="0256CC95DD6B4749B7BB923BBE6DDC6E"/>
  </w:style>
  <w:style w:type="paragraph" w:customStyle="1" w:styleId="4A379B874AD2488CA1D6807EF0D9751E">
    <w:name w:val="4A379B874AD2488CA1D6807EF0D9751E"/>
  </w:style>
  <w:style w:type="paragraph" w:customStyle="1" w:styleId="B35DBCB5C6054C33910AE8FFE46129B7">
    <w:name w:val="B35DBCB5C6054C33910AE8FFE46129B7"/>
  </w:style>
  <w:style w:type="paragraph" w:customStyle="1" w:styleId="54BD4AE227224E9994DC4ACCCF794022">
    <w:name w:val="54BD4AE227224E9994DC4ACCCF794022"/>
  </w:style>
  <w:style w:type="paragraph" w:customStyle="1" w:styleId="AD86A142089C4B0EBEE7C5147FF6932B">
    <w:name w:val="AD86A142089C4B0EBEE7C5147FF6932B"/>
  </w:style>
  <w:style w:type="paragraph" w:customStyle="1" w:styleId="A9A68187BF8543A1BA8EF220AFE431CC">
    <w:name w:val="A9A68187BF8543A1BA8EF220AFE431CC"/>
  </w:style>
  <w:style w:type="paragraph" w:customStyle="1" w:styleId="38B3512F5A234735B7239CF1EB5AA6A1">
    <w:name w:val="38B3512F5A234735B7239CF1EB5AA6A1"/>
  </w:style>
  <w:style w:type="paragraph" w:customStyle="1" w:styleId="DF3F2BD75CB74E7AA5943959F2D3391B">
    <w:name w:val="DF3F2BD75CB74E7AA5943959F2D3391B"/>
  </w:style>
  <w:style w:type="paragraph" w:customStyle="1" w:styleId="1F8284B362AF4742BD9F5685A03D8B79">
    <w:name w:val="1F8284B362AF4742BD9F5685A03D8B79"/>
  </w:style>
  <w:style w:type="paragraph" w:customStyle="1" w:styleId="5C5944E533B045B48D68723666ADD7D1">
    <w:name w:val="5C5944E533B045B48D68723666ADD7D1"/>
  </w:style>
  <w:style w:type="paragraph" w:customStyle="1" w:styleId="D35944FD839B480AB03BD375B1876578">
    <w:name w:val="D35944FD839B480AB03BD375B1876578"/>
  </w:style>
  <w:style w:type="paragraph" w:customStyle="1" w:styleId="7F040229F1914F268B0EEDC9798C1F8D">
    <w:name w:val="7F040229F1914F268B0EEDC9798C1F8D"/>
  </w:style>
  <w:style w:type="paragraph" w:customStyle="1" w:styleId="A28B0C9A46E14EF3931A974F59FC640A">
    <w:name w:val="A28B0C9A46E14EF3931A974F59FC640A"/>
  </w:style>
  <w:style w:type="paragraph" w:customStyle="1" w:styleId="01899158804B4D82918AB1384CDC17EB">
    <w:name w:val="01899158804B4D82918AB1384CDC17EB"/>
  </w:style>
  <w:style w:type="paragraph" w:customStyle="1" w:styleId="3201BD637C6249C1BDEBD63D5B37CAFA">
    <w:name w:val="3201BD637C6249C1BDEBD63D5B37CAFA"/>
  </w:style>
  <w:style w:type="character" w:styleId="Textoennegrita">
    <w:name w:val="Strong"/>
    <w:basedOn w:val="Fuentedeprrafopredeter"/>
    <w:uiPriority w:val="1"/>
    <w:qFormat/>
    <w:rPr>
      <w:b/>
      <w:bCs/>
    </w:rPr>
  </w:style>
  <w:style w:type="paragraph" w:customStyle="1" w:styleId="F021A3B6BA4646BDBFE3E3D499B2271A">
    <w:name w:val="F021A3B6BA4646BDBFE3E3D499B2271A"/>
  </w:style>
  <w:style w:type="paragraph" w:customStyle="1" w:styleId="CB5856B7552F475A980BAB7EB3326E13">
    <w:name w:val="CB5856B7552F475A980BAB7EB3326E13"/>
  </w:style>
  <w:style w:type="paragraph" w:customStyle="1" w:styleId="0A0751F788A042908DC32BD25D741E4C">
    <w:name w:val="0A0751F788A042908DC32BD25D741E4C"/>
  </w:style>
  <w:style w:type="paragraph" w:customStyle="1" w:styleId="B4C0D1A490E9437EB605E615A9DD235A">
    <w:name w:val="B4C0D1A490E9437EB605E615A9DD235A"/>
  </w:style>
  <w:style w:type="paragraph" w:customStyle="1" w:styleId="DC615A8D13CA473ABC2FCE9AC465C42E">
    <w:name w:val="DC615A8D13CA473ABC2FCE9AC465C42E"/>
  </w:style>
  <w:style w:type="paragraph" w:customStyle="1" w:styleId="BAD0B07FFB584B74B0D9AF67CAC131D8">
    <w:name w:val="BAD0B07FFB584B74B0D9AF67CAC131D8"/>
  </w:style>
  <w:style w:type="paragraph" w:customStyle="1" w:styleId="7C21FECB935D4B8C914BCDBB3A78F3AB">
    <w:name w:val="7C21FECB935D4B8C914BCDBB3A78F3AB"/>
  </w:style>
  <w:style w:type="paragraph" w:customStyle="1" w:styleId="83CF36CAEF0442B99D6E0462F68EDF12">
    <w:name w:val="83CF36CAEF0442B99D6E0462F68EDF12"/>
  </w:style>
  <w:style w:type="paragraph" w:customStyle="1" w:styleId="64EEA702DB124D88B68FA685697283D3">
    <w:name w:val="64EEA702DB124D88B68FA685697283D3"/>
  </w:style>
  <w:style w:type="paragraph" w:customStyle="1" w:styleId="D5793C0FE5864F7192690AECC2912C63">
    <w:name w:val="D5793C0FE5864F7192690AECC2912C63"/>
  </w:style>
  <w:style w:type="paragraph" w:customStyle="1" w:styleId="B2349D623193435B80A7074BAABD6243">
    <w:name w:val="B2349D623193435B80A7074BAABD6243"/>
  </w:style>
  <w:style w:type="paragraph" w:customStyle="1" w:styleId="0E576F6822ED43439307C63EE05BF094">
    <w:name w:val="0E576F6822ED43439307C63EE05BF094"/>
  </w:style>
  <w:style w:type="paragraph" w:customStyle="1" w:styleId="BF1E471DF8C74FB6AFE658F470EE1991">
    <w:name w:val="BF1E471DF8C74FB6AFE658F470EE1991"/>
  </w:style>
  <w:style w:type="paragraph" w:customStyle="1" w:styleId="36B2511D1239416CBE70CE9E767AC332">
    <w:name w:val="36B2511D1239416CBE70CE9E767AC332"/>
  </w:style>
  <w:style w:type="paragraph" w:customStyle="1" w:styleId="7B25876DB0D041BFBBE73A8250F65EFF">
    <w:name w:val="7B25876DB0D041BFBBE73A8250F65EFF"/>
  </w:style>
  <w:style w:type="paragraph" w:customStyle="1" w:styleId="503A4F7AB2D540D8B6F7BC88EEDE1952">
    <w:name w:val="503A4F7AB2D540D8B6F7BC88EEDE1952"/>
  </w:style>
  <w:style w:type="paragraph" w:customStyle="1" w:styleId="A2865CBE56004E1285CA5F59199B7419">
    <w:name w:val="A2865CBE56004E1285CA5F59199B7419"/>
  </w:style>
  <w:style w:type="paragraph" w:customStyle="1" w:styleId="120C22224B2A4B5FB79994D88C01EA97">
    <w:name w:val="120C22224B2A4B5FB79994D88C01EA97"/>
  </w:style>
  <w:style w:type="paragraph" w:customStyle="1" w:styleId="69D9606677C14F60B6EB77A896D28EB0">
    <w:name w:val="69D9606677C14F60B6EB77A896D28EB0"/>
  </w:style>
  <w:style w:type="paragraph" w:customStyle="1" w:styleId="AA874179FFB246A694218D5D50FF12DC">
    <w:name w:val="AA874179FFB246A694218D5D50FF12DC"/>
  </w:style>
  <w:style w:type="paragraph" w:customStyle="1" w:styleId="AC40FD9C13BD4BFB9F46DC2C87A14FE6">
    <w:name w:val="AC40FD9C13BD4BFB9F46DC2C87A14FE6"/>
  </w:style>
  <w:style w:type="paragraph" w:customStyle="1" w:styleId="2EBF094ECAC340CDA3CCAC21F7B3F579">
    <w:name w:val="2EBF094ECAC340CDA3CCAC21F7B3F579"/>
  </w:style>
  <w:style w:type="paragraph" w:customStyle="1" w:styleId="69BF0BF3ABEA48F89835C9657203E5AB">
    <w:name w:val="69BF0BF3ABEA48F89835C9657203E5AB"/>
  </w:style>
  <w:style w:type="paragraph" w:customStyle="1" w:styleId="D8BD6DFB9BD8481BA8383719F2BCF055">
    <w:name w:val="D8BD6DFB9BD8481BA8383719F2BCF055"/>
  </w:style>
  <w:style w:type="paragraph" w:customStyle="1" w:styleId="4736466B12D94E3EBF2B1DAC23982500">
    <w:name w:val="4736466B12D94E3EBF2B1DAC23982500"/>
  </w:style>
  <w:style w:type="paragraph" w:customStyle="1" w:styleId="72E8D83F0BA44A84B7628D6003B052A0">
    <w:name w:val="72E8D83F0BA44A84B7628D6003B052A0"/>
  </w:style>
  <w:style w:type="paragraph" w:customStyle="1" w:styleId="C691F3CE701B4266BF875B05038C5861">
    <w:name w:val="C691F3CE701B4266BF875B05038C5861"/>
  </w:style>
  <w:style w:type="paragraph" w:customStyle="1" w:styleId="6DA7340F6DC74536B895C9C45B4E11DC">
    <w:name w:val="6DA7340F6DC74536B895C9C45B4E11DC"/>
  </w:style>
  <w:style w:type="paragraph" w:customStyle="1" w:styleId="B816F5727C2B4E82AC3F69BC42CFF952">
    <w:name w:val="B816F5727C2B4E82AC3F69BC42CFF952"/>
  </w:style>
  <w:style w:type="paragraph" w:customStyle="1" w:styleId="0C18AE4A1D9C4C5B8576523DA10448FD">
    <w:name w:val="0C18AE4A1D9C4C5B8576523DA10448FD"/>
  </w:style>
  <w:style w:type="paragraph" w:customStyle="1" w:styleId="74BF3C84B0274DBB998ADD752D415C31">
    <w:name w:val="74BF3C84B0274DBB998ADD752D415C31"/>
  </w:style>
  <w:style w:type="paragraph" w:customStyle="1" w:styleId="FE9DF0F019F64787B58F67D4EF67B02E">
    <w:name w:val="FE9DF0F019F64787B58F67D4EF67B02E"/>
  </w:style>
  <w:style w:type="paragraph" w:customStyle="1" w:styleId="6DB30677A74C47758C18FE4D6F1EBEDD">
    <w:name w:val="6DB30677A74C47758C18FE4D6F1EBEDD"/>
  </w:style>
  <w:style w:type="paragraph" w:customStyle="1" w:styleId="05E6CFFE5110462AAEAB52C08CCD6005">
    <w:name w:val="05E6CFFE5110462AAEAB52C08CCD6005"/>
  </w:style>
  <w:style w:type="paragraph" w:customStyle="1" w:styleId="B24E2DF35FC2437392054C77CF54C6E8">
    <w:name w:val="B24E2DF35FC2437392054C77CF54C6E8"/>
  </w:style>
  <w:style w:type="paragraph" w:customStyle="1" w:styleId="4B430437C6BC4C2E865717511C82AC95">
    <w:name w:val="4B430437C6BC4C2E865717511C82AC95"/>
  </w:style>
  <w:style w:type="paragraph" w:customStyle="1" w:styleId="3288B56DE9264BD2985602DA7BDCF007">
    <w:name w:val="3288B56DE9264BD2985602DA7BDCF007"/>
  </w:style>
  <w:style w:type="paragraph" w:customStyle="1" w:styleId="C3466CF19C914B02962EF5FAB8D2264B">
    <w:name w:val="C3466CF19C914B02962EF5FAB8D2264B"/>
  </w:style>
  <w:style w:type="paragraph" w:customStyle="1" w:styleId="85DC28C8431144D889FED8A33FE3C05E">
    <w:name w:val="85DC28C8431144D889FED8A33FE3C05E"/>
  </w:style>
  <w:style w:type="paragraph" w:customStyle="1" w:styleId="B5D1E04753F64DFB9BFFCD6960C0D139">
    <w:name w:val="B5D1E04753F64DFB9BFFCD6960C0D139"/>
  </w:style>
  <w:style w:type="paragraph" w:customStyle="1" w:styleId="BC9E6AF184E2403BA4DCCB7766B21C30">
    <w:name w:val="BC9E6AF184E2403BA4DCCB7766B21C30"/>
  </w:style>
  <w:style w:type="paragraph" w:customStyle="1" w:styleId="C8A2608892F74EAFBC7965DCAF9E1751">
    <w:name w:val="C8A2608892F74EAFBC7965DCAF9E1751"/>
  </w:style>
  <w:style w:type="paragraph" w:customStyle="1" w:styleId="DA2B124A724F47229FC7B48F414CB896">
    <w:name w:val="DA2B124A724F47229FC7B48F414CB896"/>
  </w:style>
  <w:style w:type="paragraph" w:customStyle="1" w:styleId="9AE20F17A00541388855FEB22334FA58">
    <w:name w:val="9AE20F17A00541388855FEB22334FA58"/>
  </w:style>
  <w:style w:type="paragraph" w:customStyle="1" w:styleId="1EA9937286B84823A2133D533A1554C7">
    <w:name w:val="1EA9937286B84823A2133D533A1554C7"/>
  </w:style>
  <w:style w:type="paragraph" w:customStyle="1" w:styleId="E09383E5AB394F558DF58C663614DE25">
    <w:name w:val="E09383E5AB394F558DF58C663614DE25"/>
  </w:style>
  <w:style w:type="paragraph" w:customStyle="1" w:styleId="59B6B28B34744984BE188E38B586BEA0">
    <w:name w:val="59B6B28B34744984BE188E38B586BEA0"/>
  </w:style>
  <w:style w:type="paragraph" w:customStyle="1" w:styleId="5F4AD77A747F43088EB75B494B6DDAF0">
    <w:name w:val="5F4AD77A747F43088EB75B494B6DDAF0"/>
  </w:style>
  <w:style w:type="paragraph" w:customStyle="1" w:styleId="AEE6B2262C7045A0908734945FA8CC11">
    <w:name w:val="AEE6B2262C7045A0908734945FA8CC11"/>
  </w:style>
  <w:style w:type="paragraph" w:customStyle="1" w:styleId="8A62A97BE25C41968176342ACCA383D1">
    <w:name w:val="8A62A97BE25C41968176342ACCA383D1"/>
  </w:style>
  <w:style w:type="paragraph" w:customStyle="1" w:styleId="25CDE6F09867407EA14224A12595C6FF">
    <w:name w:val="25CDE6F09867407EA14224A12595C6FF"/>
  </w:style>
  <w:style w:type="paragraph" w:customStyle="1" w:styleId="23E739561C524234BA46ABD3B097EDCF">
    <w:name w:val="23E739561C524234BA46ABD3B097EDCF"/>
  </w:style>
  <w:style w:type="paragraph" w:customStyle="1" w:styleId="0C2B9B2790A94E3D8C2A9B7A8F5D43C7">
    <w:name w:val="0C2B9B2790A94E3D8C2A9B7A8F5D43C7"/>
  </w:style>
  <w:style w:type="paragraph" w:customStyle="1" w:styleId="D531D6CEEA224168866A223B569C9605">
    <w:name w:val="D531D6CEEA224168866A223B569C9605"/>
  </w:style>
  <w:style w:type="paragraph" w:customStyle="1" w:styleId="2C285392A30E438BAB7993F0B22B963A">
    <w:name w:val="2C285392A30E438BAB7993F0B22B963A"/>
  </w:style>
  <w:style w:type="paragraph" w:customStyle="1" w:styleId="D55EEB476B254244BDFF48D0A4036BCF">
    <w:name w:val="D55EEB476B254244BDFF48D0A4036BCF"/>
  </w:style>
  <w:style w:type="paragraph" w:customStyle="1" w:styleId="70D94608EF184336ABFE2107EF81B56F">
    <w:name w:val="70D94608EF184336ABFE2107EF81B56F"/>
  </w:style>
  <w:style w:type="paragraph" w:customStyle="1" w:styleId="A56CACBDD2BF4E26B3064F4C16066088">
    <w:name w:val="A56CACBDD2BF4E26B3064F4C16066088"/>
  </w:style>
  <w:style w:type="paragraph" w:customStyle="1" w:styleId="FAC6C28481354EABAE08C49860AF6AA0">
    <w:name w:val="FAC6C28481354EABAE08C49860AF6AA0"/>
  </w:style>
  <w:style w:type="paragraph" w:customStyle="1" w:styleId="D8884C96D90940B09E1A337AF104BDFB">
    <w:name w:val="D8884C96D90940B09E1A337AF104BDFB"/>
  </w:style>
  <w:style w:type="paragraph" w:customStyle="1" w:styleId="5E7ECD5F44644244B2450C75E4F435BC">
    <w:name w:val="5E7ECD5F44644244B2450C75E4F435BC"/>
  </w:style>
  <w:style w:type="paragraph" w:customStyle="1" w:styleId="D5633CD8AA0E40409A316D35B4BEAA5B">
    <w:name w:val="D5633CD8AA0E40409A316D35B4BEAA5B"/>
  </w:style>
  <w:style w:type="character" w:customStyle="1" w:styleId="Textodemarcadordeposicin">
    <w:name w:val="Texto de marcador de posición"/>
    <w:basedOn w:val="Fuentedeprrafopredeter"/>
    <w:uiPriority w:val="99"/>
    <w:semiHidden/>
    <w:rsid w:val="00A568E0"/>
    <w:rPr>
      <w:color w:val="808080"/>
    </w:rPr>
  </w:style>
  <w:style w:type="paragraph" w:customStyle="1" w:styleId="C113F27B77C949C4A19D698524D1F0BB">
    <w:name w:val="C113F27B77C949C4A19D698524D1F0BB"/>
    <w:rsid w:val="00A568E0"/>
  </w:style>
  <w:style w:type="paragraph" w:customStyle="1" w:styleId="F7BCA08771C04B76B5552A696FBC23E2">
    <w:name w:val="F7BCA08771C04B76B5552A696FBC23E2"/>
    <w:rsid w:val="00A568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SOLVAM F.P.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838A4-F154-4984-BFF6-945C57D2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proyectos.dotx</Template>
  <TotalTime>135</TotalTime>
  <Pages>7</Pages>
  <Words>775</Words>
  <Characters>4268</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1º Desarrollo de aplicaciones Web</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Julián B. SáNCHEZ López</dc:creator>
  <cp:keywords/>
  <cp:lastModifiedBy>julian sanchez</cp:lastModifiedBy>
  <cp:revision>10</cp:revision>
  <dcterms:created xsi:type="dcterms:W3CDTF">2022-02-24T16:34:00Z</dcterms:created>
  <dcterms:modified xsi:type="dcterms:W3CDTF">2022-02-24T18:56:00Z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