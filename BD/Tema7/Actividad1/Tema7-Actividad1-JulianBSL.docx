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C3C62" w14:textId="3D9CCBFC" w:rsidR="004570E1" w:rsidRPr="004570E1" w:rsidRDefault="004570E1" w:rsidP="004570E1">
      <w:pPr>
        <w:pStyle w:val="waifumain"/>
        <w:rPr>
          <w:sz w:val="32"/>
          <w:szCs w:val="32"/>
        </w:rPr>
      </w:pPr>
      <w:r w:rsidRPr="004570E1">
        <w:rPr>
          <w:sz w:val="160"/>
          <w:szCs w:val="160"/>
        </w:rPr>
        <w:t>BD: GUI</w:t>
      </w:r>
    </w:p>
    <w:p w14:paraId="16CCD362" w14:textId="7D7652BF" w:rsidR="004570E1" w:rsidRDefault="004570E1" w:rsidP="004570E1">
      <w:pPr>
        <w:pStyle w:val="waifutext"/>
        <w:jc w:val="both"/>
      </w:pPr>
      <w:r>
        <w:t>Dado el siguiente diseño de base de datos, realiza las siguientes actividades:</w:t>
      </w:r>
    </w:p>
    <w:p w14:paraId="3F5175BA" w14:textId="4D486E4A" w:rsidR="004570E1" w:rsidRDefault="004570E1" w:rsidP="004570E1">
      <w:pPr>
        <w:pStyle w:val="waifutext"/>
        <w:jc w:val="both"/>
      </w:pPr>
    </w:p>
    <w:p w14:paraId="6EBBDDF4" w14:textId="12D3B095" w:rsidR="004570E1" w:rsidRDefault="004570E1" w:rsidP="004570E1">
      <w:pPr>
        <w:pStyle w:val="waifutext"/>
        <w:jc w:val="center"/>
      </w:pPr>
      <w:r>
        <w:rPr>
          <w:noProof/>
        </w:rPr>
        <w:drawing>
          <wp:inline distT="0" distB="0" distL="0" distR="0" wp14:anchorId="5E2A0E4E" wp14:editId="0E73BFCC">
            <wp:extent cx="5962650" cy="31908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D198" w14:textId="1AB8DE9E" w:rsidR="004570E1" w:rsidRDefault="004570E1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7ED7FDD1" w14:textId="7E393E0C" w:rsidR="004570E1" w:rsidRPr="00890ACC" w:rsidRDefault="004570E1" w:rsidP="004570E1">
      <w:pPr>
        <w:pStyle w:val="waifutext"/>
        <w:numPr>
          <w:ilvl w:val="0"/>
          <w:numId w:val="1"/>
        </w:numPr>
        <w:jc w:val="both"/>
        <w:rPr>
          <w:b/>
          <w:bCs/>
          <w:u w:val="single"/>
        </w:rPr>
      </w:pPr>
      <w:r w:rsidRPr="00890ACC">
        <w:rPr>
          <w:b/>
          <w:bCs/>
          <w:u w:val="single"/>
        </w:rPr>
        <w:lastRenderedPageBreak/>
        <w:t xml:space="preserve">Crea el diseño en </w:t>
      </w:r>
      <w:proofErr w:type="spellStart"/>
      <w:r w:rsidRPr="00890ACC">
        <w:rPr>
          <w:b/>
          <w:bCs/>
          <w:u w:val="single"/>
        </w:rPr>
        <w:t>phpMyAdmin</w:t>
      </w:r>
      <w:proofErr w:type="spellEnd"/>
      <w:r w:rsidRPr="00890ACC">
        <w:rPr>
          <w:b/>
          <w:bCs/>
          <w:u w:val="single"/>
        </w:rPr>
        <w:t xml:space="preserve"> e inserta un par de datos en cada tabla</w:t>
      </w:r>
    </w:p>
    <w:p w14:paraId="750E60CC" w14:textId="77777777" w:rsidR="004570E1" w:rsidRPr="004570E1" w:rsidRDefault="004570E1" w:rsidP="004570E1"/>
    <w:p w14:paraId="7EB803E1" w14:textId="3824FE36" w:rsidR="004570E1" w:rsidRPr="004570E1" w:rsidRDefault="004570E1" w:rsidP="004570E1">
      <w:pPr>
        <w:pStyle w:val="waifutext"/>
        <w:jc w:val="both"/>
        <w:rPr>
          <w:b/>
          <w:bCs/>
          <w:color w:val="4472C4" w:themeColor="accent1"/>
          <w:u w:val="single"/>
        </w:rPr>
      </w:pPr>
      <w:proofErr w:type="spellStart"/>
      <w:r w:rsidRPr="004570E1">
        <w:rPr>
          <w:b/>
          <w:bCs/>
          <w:color w:val="4472C4" w:themeColor="accent1"/>
          <w:u w:val="single"/>
        </w:rPr>
        <w:t>Creacion</w:t>
      </w:r>
      <w:proofErr w:type="spellEnd"/>
      <w:r w:rsidRPr="004570E1">
        <w:rPr>
          <w:b/>
          <w:bCs/>
          <w:color w:val="4472C4" w:themeColor="accent1"/>
          <w:u w:val="single"/>
        </w:rPr>
        <w:t xml:space="preserve"> de la DB</w:t>
      </w:r>
    </w:p>
    <w:p w14:paraId="7479D455" w14:textId="0A8EAFE1" w:rsidR="004570E1" w:rsidRPr="004570E1" w:rsidRDefault="004570E1" w:rsidP="004570E1">
      <w:pPr>
        <w:pStyle w:val="waifutext"/>
        <w:jc w:val="both"/>
        <w:rPr>
          <w:color w:val="4472C4" w:themeColor="accent1"/>
        </w:rPr>
      </w:pPr>
      <w:proofErr w:type="gramStart"/>
      <w:r w:rsidRPr="004570E1">
        <w:rPr>
          <w:color w:val="4472C4" w:themeColor="accent1"/>
        </w:rPr>
        <w:t>T</w:t>
      </w:r>
      <w:r w:rsidRPr="004570E1">
        <w:rPr>
          <w:color w:val="4472C4" w:themeColor="accent1"/>
        </w:rPr>
        <w:t>abla empleado</w:t>
      </w:r>
      <w:proofErr w:type="gramEnd"/>
    </w:p>
    <w:p w14:paraId="00D3BBFE" w14:textId="77777777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A3B30C9" wp14:editId="1EB4D76B">
            <wp:extent cx="6120000" cy="857880"/>
            <wp:effectExtent l="0" t="0" r="0" b="0"/>
            <wp:docPr id="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093" w14:textId="79077625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579379DF" wp14:editId="0EB429DD">
            <wp:extent cx="6120000" cy="1036439"/>
            <wp:effectExtent l="0" t="0" r="0" b="0"/>
            <wp:docPr id="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ACA" w14:textId="77777777" w:rsidR="004570E1" w:rsidRDefault="004570E1" w:rsidP="004570E1">
      <w:pPr>
        <w:pStyle w:val="waifutext"/>
        <w:jc w:val="both"/>
        <w:rPr>
          <w:color w:val="4472C4" w:themeColor="accent1"/>
        </w:rPr>
      </w:pPr>
    </w:p>
    <w:p w14:paraId="68093C43" w14:textId="51084760" w:rsidR="004570E1" w:rsidRPr="004570E1" w:rsidRDefault="004570E1" w:rsidP="004570E1">
      <w:pPr>
        <w:pStyle w:val="waifutext"/>
        <w:jc w:val="both"/>
      </w:pPr>
      <w:proofErr w:type="gramStart"/>
      <w:r>
        <w:rPr>
          <w:color w:val="4472C4" w:themeColor="accent1"/>
        </w:rPr>
        <w:t>T</w:t>
      </w:r>
      <w:r w:rsidRPr="004570E1">
        <w:rPr>
          <w:color w:val="4472C4" w:themeColor="accent1"/>
        </w:rPr>
        <w:t>abla vendedor</w:t>
      </w:r>
      <w:proofErr w:type="gramEnd"/>
    </w:p>
    <w:p w14:paraId="214F1244" w14:textId="022B4525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5863719" wp14:editId="0FCAC110">
            <wp:extent cx="6120000" cy="796319"/>
            <wp:effectExtent l="0" t="0" r="0" b="3810"/>
            <wp:docPr id="3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570E1">
        <w:rPr>
          <w:noProof/>
        </w:rPr>
        <w:drawing>
          <wp:inline distT="0" distB="0" distL="0" distR="0" wp14:anchorId="1B5686D5" wp14:editId="1FCAB693">
            <wp:extent cx="6120000" cy="1030680"/>
            <wp:effectExtent l="0" t="0" r="0" b="0"/>
            <wp:docPr id="4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88ED" w14:textId="77777777" w:rsidR="004570E1" w:rsidRPr="004570E1" w:rsidRDefault="004570E1" w:rsidP="004570E1">
      <w:pPr>
        <w:pStyle w:val="waifutext"/>
        <w:jc w:val="both"/>
      </w:pPr>
    </w:p>
    <w:p w14:paraId="3062B009" w14:textId="42E84ECE" w:rsidR="004570E1" w:rsidRPr="004570E1" w:rsidRDefault="004570E1" w:rsidP="004570E1">
      <w:pPr>
        <w:pStyle w:val="waifutext"/>
        <w:jc w:val="both"/>
      </w:pPr>
      <w:proofErr w:type="gramStart"/>
      <w:r>
        <w:rPr>
          <w:color w:val="4472C4" w:themeColor="accent1"/>
        </w:rPr>
        <w:t>T</w:t>
      </w:r>
      <w:r w:rsidRPr="004570E1">
        <w:rPr>
          <w:color w:val="4472C4" w:themeColor="accent1"/>
        </w:rPr>
        <w:t>abla administrativo</w:t>
      </w:r>
      <w:proofErr w:type="gramEnd"/>
    </w:p>
    <w:p w14:paraId="309184E0" w14:textId="43CC9D36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6F54B575" wp14:editId="43F35758">
            <wp:extent cx="6120000" cy="819000"/>
            <wp:effectExtent l="0" t="0" r="0" b="635"/>
            <wp:docPr id="5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570E1">
        <w:rPr>
          <w:noProof/>
        </w:rPr>
        <w:drawing>
          <wp:inline distT="0" distB="0" distL="0" distR="0" wp14:anchorId="326E72BD" wp14:editId="52348484">
            <wp:extent cx="6120000" cy="699120"/>
            <wp:effectExtent l="0" t="0" r="0" b="6350"/>
            <wp:docPr id="6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5B64" w14:textId="03CC17AA" w:rsidR="004570E1" w:rsidRPr="004570E1" w:rsidRDefault="004570E1" w:rsidP="004570E1">
      <w:pPr>
        <w:pStyle w:val="waifutext"/>
        <w:jc w:val="both"/>
      </w:pPr>
    </w:p>
    <w:p w14:paraId="6AF5F93F" w14:textId="77777777" w:rsidR="004570E1" w:rsidRPr="004570E1" w:rsidRDefault="004570E1" w:rsidP="004570E1">
      <w:pPr>
        <w:pStyle w:val="waifutext"/>
        <w:jc w:val="both"/>
      </w:pPr>
    </w:p>
    <w:p w14:paraId="7967D1A1" w14:textId="77777777" w:rsidR="004570E1" w:rsidRPr="004570E1" w:rsidRDefault="004570E1" w:rsidP="004570E1">
      <w:pPr>
        <w:pStyle w:val="waifutext"/>
        <w:jc w:val="both"/>
      </w:pPr>
    </w:p>
    <w:p w14:paraId="6573C709" w14:textId="6080674F" w:rsidR="004570E1" w:rsidRPr="004570E1" w:rsidRDefault="004570E1" w:rsidP="004570E1">
      <w:pPr>
        <w:pStyle w:val="waifutext"/>
        <w:jc w:val="both"/>
        <w:rPr>
          <w:color w:val="4472C4" w:themeColor="accent1"/>
        </w:rPr>
      </w:pPr>
      <w:proofErr w:type="gramStart"/>
      <w:r>
        <w:rPr>
          <w:color w:val="4472C4" w:themeColor="accent1"/>
        </w:rPr>
        <w:lastRenderedPageBreak/>
        <w:t>T</w:t>
      </w:r>
      <w:r w:rsidRPr="004570E1">
        <w:rPr>
          <w:color w:val="4472C4" w:themeColor="accent1"/>
        </w:rPr>
        <w:t>abla beneficiario</w:t>
      </w:r>
      <w:proofErr w:type="gramEnd"/>
    </w:p>
    <w:p w14:paraId="3B15EB64" w14:textId="48557B4C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D875AAE" wp14:editId="3A14BB44">
            <wp:extent cx="6120000" cy="754920"/>
            <wp:effectExtent l="0" t="0" r="0" b="7620"/>
            <wp:docPr id="7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5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F43C49" w14:textId="77777777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33ED1251" wp14:editId="7F5DB0D3">
            <wp:extent cx="6120000" cy="759959"/>
            <wp:effectExtent l="0" t="0" r="0" b="2540"/>
            <wp:docPr id="8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9801" w14:textId="77777777" w:rsidR="004570E1" w:rsidRPr="004570E1" w:rsidRDefault="004570E1" w:rsidP="004570E1">
      <w:pPr>
        <w:pStyle w:val="waifutext"/>
        <w:jc w:val="both"/>
      </w:pPr>
    </w:p>
    <w:p w14:paraId="4E3EA0B4" w14:textId="709D98DD" w:rsidR="004570E1" w:rsidRPr="004570E1" w:rsidRDefault="004570E1" w:rsidP="004570E1">
      <w:pPr>
        <w:pStyle w:val="waifutext"/>
        <w:jc w:val="both"/>
      </w:pPr>
      <w:proofErr w:type="gramStart"/>
      <w:r w:rsidRPr="004570E1">
        <w:rPr>
          <w:color w:val="4472C4" w:themeColor="accent1"/>
        </w:rPr>
        <w:t>T</w:t>
      </w:r>
      <w:r w:rsidRPr="004570E1">
        <w:rPr>
          <w:color w:val="4472C4" w:themeColor="accent1"/>
        </w:rPr>
        <w:t>abla seguro</w:t>
      </w:r>
      <w:proofErr w:type="gramEnd"/>
    </w:p>
    <w:p w14:paraId="53A7EFDB" w14:textId="10AB8923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5F268FE7" wp14:editId="1A5381E9">
            <wp:extent cx="6120000" cy="821520"/>
            <wp:effectExtent l="0" t="0" r="0" b="0"/>
            <wp:docPr id="9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A995EC" w14:textId="77777777" w:rsidR="004570E1" w:rsidRPr="004570E1" w:rsidRDefault="004570E1" w:rsidP="004570E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68C559CA" wp14:editId="7902711F">
            <wp:extent cx="6120000" cy="1736639"/>
            <wp:effectExtent l="0" t="0" r="0" b="0"/>
            <wp:docPr id="10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EB5E" w14:textId="72DD0D26" w:rsidR="004570E1" w:rsidRDefault="004570E1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067B3551" w14:textId="02016A75" w:rsidR="004570E1" w:rsidRPr="00511C3E" w:rsidRDefault="004570E1" w:rsidP="004570E1">
      <w:pPr>
        <w:pStyle w:val="waifutext"/>
        <w:jc w:val="both"/>
        <w:rPr>
          <w:color w:val="4472C4" w:themeColor="accent1"/>
        </w:rPr>
      </w:pPr>
      <w:r w:rsidRPr="00511C3E">
        <w:rPr>
          <w:color w:val="4472C4" w:themeColor="accent1"/>
        </w:rPr>
        <w:lastRenderedPageBreak/>
        <w:t>Relación</w:t>
      </w:r>
      <w:r w:rsidRPr="00511C3E">
        <w:rPr>
          <w:color w:val="4472C4" w:themeColor="accent1"/>
        </w:rPr>
        <w:t xml:space="preserve"> empleado-vendedor</w:t>
      </w:r>
    </w:p>
    <w:p w14:paraId="3FB913C8" w14:textId="77777777" w:rsidR="004570E1" w:rsidRPr="004570E1" w:rsidRDefault="004570E1" w:rsidP="00511C3E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3DD356F0" wp14:editId="7BA085CC">
            <wp:extent cx="6120000" cy="1581119"/>
            <wp:effectExtent l="0" t="0" r="0" b="635"/>
            <wp:docPr id="11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B1B4" w14:textId="77777777" w:rsidR="004570E1" w:rsidRPr="004570E1" w:rsidRDefault="004570E1" w:rsidP="00511C3E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716C762" wp14:editId="006EC6D7">
            <wp:extent cx="5410079" cy="961919"/>
            <wp:effectExtent l="0" t="0" r="635" b="0"/>
            <wp:docPr id="12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079" cy="96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67CD" w14:textId="77777777" w:rsidR="00511C3E" w:rsidRDefault="00511C3E" w:rsidP="004570E1">
      <w:pPr>
        <w:pStyle w:val="waifutext"/>
        <w:jc w:val="both"/>
        <w:rPr>
          <w:color w:val="4472C4" w:themeColor="accent1"/>
        </w:rPr>
      </w:pPr>
    </w:p>
    <w:p w14:paraId="214E5A02" w14:textId="745EADD5" w:rsidR="004570E1" w:rsidRPr="004570E1" w:rsidRDefault="00511C3E" w:rsidP="004570E1">
      <w:pPr>
        <w:pStyle w:val="waifutext"/>
        <w:jc w:val="both"/>
      </w:pPr>
      <w:r w:rsidRPr="00511C3E">
        <w:rPr>
          <w:color w:val="4472C4" w:themeColor="accent1"/>
        </w:rPr>
        <w:t>Relación</w:t>
      </w:r>
      <w:r w:rsidR="004570E1" w:rsidRPr="00511C3E">
        <w:rPr>
          <w:color w:val="4472C4" w:themeColor="accent1"/>
        </w:rPr>
        <w:t xml:space="preserve"> empleado-administrativo</w:t>
      </w:r>
    </w:p>
    <w:p w14:paraId="55DFD0C6" w14:textId="77777777" w:rsidR="004570E1" w:rsidRPr="004570E1" w:rsidRDefault="004570E1" w:rsidP="00511C3E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5A048DF6" wp14:editId="2F54B375">
            <wp:extent cx="6120000" cy="1578600"/>
            <wp:effectExtent l="0" t="0" r="0" b="3175"/>
            <wp:docPr id="13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1CD" w14:textId="77777777" w:rsidR="004570E1" w:rsidRPr="004570E1" w:rsidRDefault="004570E1" w:rsidP="00511C3E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D8EE9AC" wp14:editId="2F998908">
            <wp:extent cx="5305319" cy="762120"/>
            <wp:effectExtent l="0" t="0" r="0" b="0"/>
            <wp:docPr id="14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319" cy="7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958" w14:textId="77777777" w:rsidR="004570E1" w:rsidRPr="004570E1" w:rsidRDefault="004570E1" w:rsidP="004570E1">
      <w:pPr>
        <w:pStyle w:val="waifutext"/>
        <w:jc w:val="both"/>
      </w:pPr>
    </w:p>
    <w:p w14:paraId="52753055" w14:textId="77777777" w:rsidR="00511C3E" w:rsidRDefault="00511C3E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color w:val="4472C4" w:themeColor="accent1"/>
          <w:kern w:val="0"/>
          <w:lang w:eastAsia="en-US" w:bidi="ar-SA"/>
        </w:rPr>
      </w:pPr>
      <w:r>
        <w:rPr>
          <w:color w:val="4472C4" w:themeColor="accent1"/>
        </w:rPr>
        <w:br w:type="page"/>
      </w:r>
    </w:p>
    <w:p w14:paraId="5AA4C0F9" w14:textId="443222FE" w:rsidR="004570E1" w:rsidRPr="004570E1" w:rsidRDefault="00511C3E" w:rsidP="004570E1">
      <w:pPr>
        <w:pStyle w:val="waifutext"/>
        <w:jc w:val="both"/>
      </w:pPr>
      <w:r w:rsidRPr="00511C3E">
        <w:rPr>
          <w:color w:val="4472C4" w:themeColor="accent1"/>
        </w:rPr>
        <w:lastRenderedPageBreak/>
        <w:t>Relación</w:t>
      </w:r>
      <w:r w:rsidR="004570E1" w:rsidRPr="00511C3E">
        <w:rPr>
          <w:color w:val="4472C4" w:themeColor="accent1"/>
        </w:rPr>
        <w:t xml:space="preserve"> seguro-empleado</w:t>
      </w:r>
    </w:p>
    <w:p w14:paraId="7C43704B" w14:textId="74CC0059" w:rsidR="004570E1" w:rsidRPr="004570E1" w:rsidRDefault="004570E1" w:rsidP="004570E1">
      <w:pPr>
        <w:pStyle w:val="waifutext"/>
        <w:jc w:val="both"/>
      </w:pPr>
      <w:r w:rsidRPr="004570E1">
        <w:rPr>
          <w:noProof/>
        </w:rPr>
        <w:drawing>
          <wp:inline distT="0" distB="0" distL="0" distR="0" wp14:anchorId="40832530" wp14:editId="582AD380">
            <wp:extent cx="6120000" cy="1571039"/>
            <wp:effectExtent l="0" t="0" r="0" b="0"/>
            <wp:docPr id="15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F4A4" w14:textId="77777777" w:rsidR="004570E1" w:rsidRPr="004570E1" w:rsidRDefault="004570E1" w:rsidP="0061149F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00AEF16F" wp14:editId="607EBA50">
            <wp:extent cx="4676760" cy="1333440"/>
            <wp:effectExtent l="0" t="0" r="0" b="635"/>
            <wp:docPr id="16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60" cy="13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788A" w14:textId="77777777" w:rsidR="004570E1" w:rsidRPr="004570E1" w:rsidRDefault="004570E1" w:rsidP="004570E1">
      <w:pPr>
        <w:pStyle w:val="waifutext"/>
        <w:jc w:val="both"/>
      </w:pPr>
    </w:p>
    <w:p w14:paraId="600941F3" w14:textId="2D30022D" w:rsidR="004570E1" w:rsidRPr="004570E1" w:rsidRDefault="00511C3E" w:rsidP="004570E1">
      <w:pPr>
        <w:pStyle w:val="waifutext"/>
        <w:jc w:val="both"/>
      </w:pPr>
      <w:r w:rsidRPr="00511C3E">
        <w:rPr>
          <w:color w:val="4472C4" w:themeColor="accent1"/>
        </w:rPr>
        <w:t>Relación</w:t>
      </w:r>
      <w:r w:rsidR="004570E1" w:rsidRPr="00511C3E">
        <w:rPr>
          <w:color w:val="4472C4" w:themeColor="accent1"/>
        </w:rPr>
        <w:t xml:space="preserve"> seguro-beneficiario</w:t>
      </w:r>
    </w:p>
    <w:p w14:paraId="0BBC9A9F" w14:textId="7ECF12DC" w:rsidR="004570E1" w:rsidRPr="004570E1" w:rsidRDefault="004570E1" w:rsidP="0061149F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DD11120" wp14:editId="52F35B88">
            <wp:extent cx="6120000" cy="1130400"/>
            <wp:effectExtent l="0" t="0" r="0" b="0"/>
            <wp:docPr id="17" name="Ima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49F">
        <w:br/>
      </w:r>
    </w:p>
    <w:p w14:paraId="5D846C59" w14:textId="77777777" w:rsidR="004570E1" w:rsidRPr="004570E1" w:rsidRDefault="004570E1" w:rsidP="0061149F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33AFCEC3" wp14:editId="7078FB48">
            <wp:extent cx="5505480" cy="1314360"/>
            <wp:effectExtent l="0" t="0" r="0" b="635"/>
            <wp:docPr id="18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80" cy="13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8114" w14:textId="77777777" w:rsidR="004570E1" w:rsidRPr="004570E1" w:rsidRDefault="004570E1" w:rsidP="004570E1">
      <w:pPr>
        <w:pStyle w:val="waifutext"/>
        <w:jc w:val="both"/>
      </w:pPr>
    </w:p>
    <w:p w14:paraId="1E8DA194" w14:textId="77777777" w:rsidR="004570E1" w:rsidRPr="004570E1" w:rsidRDefault="004570E1" w:rsidP="004570E1">
      <w:pPr>
        <w:pStyle w:val="waifutext"/>
        <w:jc w:val="both"/>
      </w:pPr>
    </w:p>
    <w:p w14:paraId="4366B330" w14:textId="77777777" w:rsidR="00511C3E" w:rsidRDefault="00511C3E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3A7C5EEB" w14:textId="7179C344" w:rsidR="004570E1" w:rsidRPr="00511C3E" w:rsidRDefault="00511C3E" w:rsidP="004570E1">
      <w:pPr>
        <w:pStyle w:val="waifutext"/>
        <w:jc w:val="both"/>
        <w:rPr>
          <w:b/>
          <w:bCs/>
          <w:color w:val="4472C4" w:themeColor="accent1"/>
          <w:u w:val="single"/>
        </w:rPr>
      </w:pPr>
      <w:r w:rsidRPr="00511C3E">
        <w:rPr>
          <w:b/>
          <w:bCs/>
          <w:color w:val="4472C4" w:themeColor="accent1"/>
          <w:u w:val="single"/>
        </w:rPr>
        <w:lastRenderedPageBreak/>
        <w:t>Diseño</w:t>
      </w:r>
      <w:r w:rsidR="004570E1" w:rsidRPr="00511C3E">
        <w:rPr>
          <w:b/>
          <w:bCs/>
          <w:color w:val="4472C4" w:themeColor="accent1"/>
          <w:u w:val="single"/>
        </w:rPr>
        <w:t xml:space="preserve"> de la DB</w:t>
      </w:r>
    </w:p>
    <w:p w14:paraId="50522108" w14:textId="77777777" w:rsidR="004570E1" w:rsidRPr="004570E1" w:rsidRDefault="004570E1" w:rsidP="004570E1">
      <w:pPr>
        <w:pStyle w:val="waifutext"/>
        <w:jc w:val="both"/>
      </w:pPr>
    </w:p>
    <w:p w14:paraId="79CA0A91" w14:textId="77777777" w:rsidR="004570E1" w:rsidRPr="004570E1" w:rsidRDefault="004570E1" w:rsidP="0061149F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8180574" wp14:editId="2613BD4E">
            <wp:extent cx="6120000" cy="2249640"/>
            <wp:effectExtent l="0" t="0" r="0" b="0"/>
            <wp:docPr id="19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54A3" w14:textId="77777777" w:rsidR="004570E1" w:rsidRPr="004570E1" w:rsidRDefault="004570E1" w:rsidP="004570E1">
      <w:pPr>
        <w:pStyle w:val="waifutext"/>
        <w:jc w:val="both"/>
      </w:pPr>
    </w:p>
    <w:p w14:paraId="5C2FC3B6" w14:textId="6AFD2B1C" w:rsidR="00511C3E" w:rsidRPr="00511C3E" w:rsidRDefault="00511C3E" w:rsidP="00511C3E">
      <w:pPr>
        <w:pStyle w:val="Prrafodelista"/>
        <w:numPr>
          <w:ilvl w:val="0"/>
          <w:numId w:val="2"/>
        </w:num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0EC1C796" w14:textId="506B3B1F" w:rsidR="004570E1" w:rsidRDefault="004570E1" w:rsidP="004570E1">
      <w:pPr>
        <w:pStyle w:val="waifutext"/>
        <w:jc w:val="both"/>
        <w:rPr>
          <w:b/>
          <w:bCs/>
          <w:color w:val="4472C4" w:themeColor="accent1"/>
          <w:u w:val="single"/>
        </w:rPr>
      </w:pPr>
      <w:r w:rsidRPr="00511C3E">
        <w:rPr>
          <w:b/>
          <w:bCs/>
          <w:color w:val="4472C4" w:themeColor="accent1"/>
          <w:u w:val="single"/>
        </w:rPr>
        <w:lastRenderedPageBreak/>
        <w:t>Insertar datos</w:t>
      </w:r>
    </w:p>
    <w:p w14:paraId="3CC8033B" w14:textId="77777777" w:rsidR="00602F91" w:rsidRDefault="00602F91" w:rsidP="004570E1">
      <w:pPr>
        <w:pStyle w:val="waifutext"/>
        <w:jc w:val="both"/>
        <w:rPr>
          <w:b/>
          <w:bCs/>
          <w:color w:val="4472C4" w:themeColor="accent1"/>
          <w:u w:val="single"/>
        </w:rPr>
      </w:pPr>
    </w:p>
    <w:p w14:paraId="3B126F01" w14:textId="77777777" w:rsidR="004570E1" w:rsidRPr="00511C3E" w:rsidRDefault="004570E1" w:rsidP="004570E1">
      <w:pPr>
        <w:pStyle w:val="waifutext"/>
        <w:jc w:val="both"/>
        <w:rPr>
          <w:color w:val="4472C4" w:themeColor="accent1"/>
        </w:rPr>
      </w:pPr>
      <w:r w:rsidRPr="00511C3E">
        <w:rPr>
          <w:color w:val="4472C4" w:themeColor="accent1"/>
        </w:rPr>
        <w:t>Datos de empleado</w:t>
      </w:r>
    </w:p>
    <w:p w14:paraId="29179C23" w14:textId="155C4D47" w:rsid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05C7307A" wp14:editId="7BA966E0">
            <wp:extent cx="6120000" cy="1266840"/>
            <wp:effectExtent l="0" t="0" r="0" b="0"/>
            <wp:docPr id="20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FB">
        <w:br/>
      </w:r>
    </w:p>
    <w:p w14:paraId="387D9069" w14:textId="110D59F0" w:rsidR="006157FB" w:rsidRPr="004570E1" w:rsidRDefault="006157FB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6C2AF671" wp14:editId="473D4A68">
            <wp:extent cx="6120000" cy="1352520"/>
            <wp:effectExtent l="0" t="0" r="0" b="635"/>
            <wp:docPr id="23" name="Ima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9CDAD7B" w14:textId="5B81DFF2" w:rsidR="004570E1" w:rsidRP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6F07DDD" wp14:editId="1773CC93">
            <wp:extent cx="6120000" cy="1257480"/>
            <wp:effectExtent l="0" t="0" r="0" b="0"/>
            <wp:docPr id="21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FB">
        <w:br/>
      </w:r>
      <w:r w:rsidR="006157FB">
        <w:br/>
      </w:r>
      <w:r w:rsidRPr="004570E1">
        <w:rPr>
          <w:noProof/>
        </w:rPr>
        <w:drawing>
          <wp:inline distT="0" distB="0" distL="0" distR="0" wp14:anchorId="04E59E5E" wp14:editId="78C53F6D">
            <wp:extent cx="6120000" cy="1343520"/>
            <wp:effectExtent l="0" t="0" r="0" b="9525"/>
            <wp:docPr id="22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7005" w14:textId="77777777" w:rsidR="006157FB" w:rsidRDefault="006157FB" w:rsidP="004570E1">
      <w:pPr>
        <w:pStyle w:val="waifutext"/>
        <w:jc w:val="both"/>
        <w:rPr>
          <w:color w:val="4472C4" w:themeColor="accent1"/>
        </w:rPr>
      </w:pPr>
    </w:p>
    <w:p w14:paraId="549E9670" w14:textId="77777777" w:rsidR="006157FB" w:rsidRDefault="006157FB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color w:val="4472C4" w:themeColor="accent1"/>
          <w:kern w:val="0"/>
          <w:lang w:eastAsia="en-US" w:bidi="ar-SA"/>
        </w:rPr>
      </w:pPr>
      <w:r>
        <w:rPr>
          <w:color w:val="4472C4" w:themeColor="accent1"/>
        </w:rPr>
        <w:br w:type="page"/>
      </w:r>
    </w:p>
    <w:p w14:paraId="79FA83EB" w14:textId="62FE2F83" w:rsidR="004570E1" w:rsidRPr="004570E1" w:rsidRDefault="004570E1" w:rsidP="004570E1">
      <w:pPr>
        <w:pStyle w:val="waifutext"/>
        <w:jc w:val="both"/>
      </w:pPr>
      <w:proofErr w:type="gramStart"/>
      <w:r w:rsidRPr="006157FB">
        <w:rPr>
          <w:color w:val="4472C4" w:themeColor="accent1"/>
        </w:rPr>
        <w:lastRenderedPageBreak/>
        <w:t>Datos vendedor</w:t>
      </w:r>
      <w:proofErr w:type="gramEnd"/>
    </w:p>
    <w:p w14:paraId="1AA3CAFB" w14:textId="77777777" w:rsidR="004570E1" w:rsidRP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3955692" wp14:editId="5AEB6FB6">
            <wp:extent cx="5857919" cy="1800360"/>
            <wp:effectExtent l="0" t="0" r="0" b="9525"/>
            <wp:docPr id="24" name="Ima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919" cy="18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A6A" w14:textId="77777777" w:rsidR="004570E1" w:rsidRP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EE65F45" wp14:editId="4BD1A8E4">
            <wp:extent cx="5838840" cy="1771560"/>
            <wp:effectExtent l="0" t="0" r="0" b="635"/>
            <wp:docPr id="25" name="Imagen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40" cy="17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833" w14:textId="77777777" w:rsidR="004570E1" w:rsidRPr="004570E1" w:rsidRDefault="004570E1" w:rsidP="004570E1">
      <w:pPr>
        <w:pStyle w:val="waifutext"/>
        <w:jc w:val="both"/>
      </w:pPr>
    </w:p>
    <w:p w14:paraId="0A42AC4F" w14:textId="45491DC0" w:rsidR="004570E1" w:rsidRPr="006157FB" w:rsidRDefault="004570E1" w:rsidP="004570E1">
      <w:pPr>
        <w:pStyle w:val="waifutext"/>
        <w:jc w:val="both"/>
        <w:rPr>
          <w:color w:val="4472C4" w:themeColor="accent1"/>
        </w:rPr>
      </w:pPr>
      <w:proofErr w:type="gramStart"/>
      <w:r w:rsidRPr="006157FB">
        <w:rPr>
          <w:color w:val="4472C4" w:themeColor="accent1"/>
        </w:rPr>
        <w:t>Datos administrativo</w:t>
      </w:r>
      <w:proofErr w:type="gramEnd"/>
    </w:p>
    <w:p w14:paraId="3AD91995" w14:textId="4EC57DEE" w:rsidR="004570E1" w:rsidRP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CB9B1B4" wp14:editId="2DE090BD">
            <wp:extent cx="6120000" cy="969480"/>
            <wp:effectExtent l="0" t="0" r="0" b="2540"/>
            <wp:docPr id="26" name="Ima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FB">
        <w:br/>
      </w:r>
    </w:p>
    <w:p w14:paraId="5352FD13" w14:textId="77777777" w:rsidR="004570E1" w:rsidRP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444D20A5" wp14:editId="39A01EAC">
            <wp:extent cx="6120000" cy="966600"/>
            <wp:effectExtent l="0" t="0" r="0" b="5080"/>
            <wp:docPr id="27" name="Ima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526" w14:textId="77777777" w:rsidR="004570E1" w:rsidRPr="004570E1" w:rsidRDefault="004570E1" w:rsidP="004570E1">
      <w:pPr>
        <w:pStyle w:val="waifutext"/>
        <w:jc w:val="both"/>
      </w:pPr>
    </w:p>
    <w:p w14:paraId="373DA514" w14:textId="77777777" w:rsidR="004570E1" w:rsidRPr="004570E1" w:rsidRDefault="004570E1" w:rsidP="004570E1">
      <w:pPr>
        <w:pStyle w:val="waifutext"/>
        <w:jc w:val="both"/>
      </w:pPr>
    </w:p>
    <w:p w14:paraId="52F2B4AD" w14:textId="77777777" w:rsidR="004570E1" w:rsidRPr="004570E1" w:rsidRDefault="004570E1" w:rsidP="004570E1">
      <w:pPr>
        <w:pStyle w:val="waifutext"/>
        <w:jc w:val="both"/>
      </w:pPr>
    </w:p>
    <w:p w14:paraId="440A2478" w14:textId="77777777" w:rsidR="004570E1" w:rsidRPr="004570E1" w:rsidRDefault="004570E1" w:rsidP="004570E1">
      <w:pPr>
        <w:pStyle w:val="waifutext"/>
        <w:jc w:val="both"/>
      </w:pPr>
    </w:p>
    <w:p w14:paraId="5425DE58" w14:textId="77777777" w:rsidR="004570E1" w:rsidRPr="004570E1" w:rsidRDefault="004570E1" w:rsidP="004570E1">
      <w:pPr>
        <w:pStyle w:val="waifutext"/>
        <w:jc w:val="both"/>
      </w:pPr>
    </w:p>
    <w:p w14:paraId="4BCFAC23" w14:textId="77777777" w:rsidR="004570E1" w:rsidRPr="004570E1" w:rsidRDefault="004570E1" w:rsidP="004570E1">
      <w:pPr>
        <w:pStyle w:val="waifutext"/>
        <w:jc w:val="both"/>
      </w:pPr>
    </w:p>
    <w:p w14:paraId="790B9034" w14:textId="77777777" w:rsidR="004570E1" w:rsidRPr="004570E1" w:rsidRDefault="004570E1" w:rsidP="004570E1">
      <w:pPr>
        <w:pStyle w:val="waifutext"/>
        <w:jc w:val="both"/>
      </w:pPr>
    </w:p>
    <w:p w14:paraId="1935E69E" w14:textId="6030C8A5" w:rsidR="004570E1" w:rsidRPr="004570E1" w:rsidRDefault="004570E1" w:rsidP="004570E1">
      <w:pPr>
        <w:pStyle w:val="waifutext"/>
        <w:jc w:val="both"/>
      </w:pPr>
      <w:proofErr w:type="gramStart"/>
      <w:r w:rsidRPr="00602F91">
        <w:rPr>
          <w:color w:val="4472C4" w:themeColor="accent1"/>
        </w:rPr>
        <w:lastRenderedPageBreak/>
        <w:t>Datos beneficiario</w:t>
      </w:r>
      <w:proofErr w:type="gramEnd"/>
    </w:p>
    <w:p w14:paraId="43DCED3A" w14:textId="77777777" w:rsidR="004570E1" w:rsidRPr="004570E1" w:rsidRDefault="004570E1" w:rsidP="004570E1">
      <w:pPr>
        <w:pStyle w:val="waifutext"/>
        <w:jc w:val="both"/>
      </w:pPr>
      <w:r w:rsidRPr="004570E1">
        <w:rPr>
          <w:noProof/>
        </w:rPr>
        <w:drawing>
          <wp:anchor distT="0" distB="0" distL="114300" distR="114300" simplePos="0" relativeHeight="251684864" behindDoc="0" locked="0" layoutInCell="1" allowOverlap="1" wp14:anchorId="7A2AEFD9" wp14:editId="5C403EB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009080"/>
            <wp:effectExtent l="0" t="0" r="0" b="570"/>
            <wp:wrapSquare wrapText="bothSides"/>
            <wp:docPr id="28" name="Imagen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0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59BE5" w14:textId="77777777" w:rsidR="004570E1" w:rsidRPr="004570E1" w:rsidRDefault="004570E1" w:rsidP="00602F91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27B28EBB" wp14:editId="3DC765FB">
            <wp:extent cx="6120000" cy="990719"/>
            <wp:effectExtent l="0" t="0" r="0" b="0"/>
            <wp:docPr id="29" name="Imagen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0183" w14:textId="77777777" w:rsidR="004570E1" w:rsidRPr="004570E1" w:rsidRDefault="004570E1" w:rsidP="004570E1">
      <w:pPr>
        <w:pStyle w:val="waifutext"/>
        <w:jc w:val="both"/>
      </w:pPr>
    </w:p>
    <w:p w14:paraId="6DA2FD9C" w14:textId="77777777" w:rsidR="00E91166" w:rsidRDefault="004570E1" w:rsidP="004570E1">
      <w:pPr>
        <w:pStyle w:val="waifutext"/>
        <w:jc w:val="both"/>
        <w:rPr>
          <w:color w:val="4472C4" w:themeColor="accent1"/>
        </w:rPr>
      </w:pPr>
      <w:proofErr w:type="gramStart"/>
      <w:r w:rsidRPr="00602F91">
        <w:rPr>
          <w:color w:val="4472C4" w:themeColor="accent1"/>
        </w:rPr>
        <w:t>Datos seguro</w:t>
      </w:r>
      <w:proofErr w:type="gramEnd"/>
    </w:p>
    <w:p w14:paraId="2829DADF" w14:textId="0D07570B" w:rsidR="00E91166" w:rsidRDefault="00E91166" w:rsidP="00E91166">
      <w:pPr>
        <w:pStyle w:val="waifutext"/>
        <w:jc w:val="center"/>
        <w:rPr>
          <w:color w:val="4472C4" w:themeColor="accent1"/>
        </w:rPr>
      </w:pPr>
      <w:r>
        <w:rPr>
          <w:color w:val="4472C4" w:themeColor="accent1"/>
        </w:rPr>
        <w:br/>
      </w:r>
      <w:r w:rsidRPr="004570E1">
        <w:rPr>
          <w:noProof/>
        </w:rPr>
        <w:drawing>
          <wp:inline distT="0" distB="0" distL="0" distR="0" wp14:anchorId="218769F6" wp14:editId="2D80591C">
            <wp:extent cx="5292000" cy="2595600"/>
            <wp:effectExtent l="0" t="0" r="4445" b="0"/>
            <wp:docPr id="30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DA6F" w14:textId="30F1030E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44E927B" wp14:editId="6C5395D1">
            <wp:extent cx="5283658" cy="2505075"/>
            <wp:effectExtent l="0" t="0" r="0" b="0"/>
            <wp:docPr id="3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019" cy="25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8B9" w14:textId="77777777" w:rsidR="004570E1" w:rsidRPr="004570E1" w:rsidRDefault="004570E1" w:rsidP="004570E1">
      <w:pPr>
        <w:pStyle w:val="waifutext"/>
        <w:jc w:val="both"/>
      </w:pPr>
    </w:p>
    <w:p w14:paraId="19711F9F" w14:textId="642ACB6C" w:rsidR="004570E1" w:rsidRPr="00E91166" w:rsidRDefault="00E91166" w:rsidP="004570E1">
      <w:pPr>
        <w:pStyle w:val="waifutext"/>
        <w:numPr>
          <w:ilvl w:val="0"/>
          <w:numId w:val="1"/>
        </w:numPr>
        <w:jc w:val="both"/>
        <w:rPr>
          <w:b/>
          <w:bCs/>
          <w:u w:val="single"/>
        </w:rPr>
      </w:pPr>
      <w:r w:rsidRPr="00E91166">
        <w:rPr>
          <w:b/>
          <w:bCs/>
          <w:u w:val="single"/>
        </w:rPr>
        <w:lastRenderedPageBreak/>
        <w:t xml:space="preserve">Añade los </w:t>
      </w:r>
      <w:r w:rsidRPr="00E91166">
        <w:rPr>
          <w:b/>
          <w:bCs/>
          <w:u w:val="single"/>
        </w:rPr>
        <w:t>siguientes</w:t>
      </w:r>
      <w:r w:rsidRPr="00E91166">
        <w:rPr>
          <w:b/>
          <w:bCs/>
          <w:u w:val="single"/>
        </w:rPr>
        <w:t xml:space="preserve"> campos a las siguientes tablas:</w:t>
      </w:r>
    </w:p>
    <w:p w14:paraId="23D6CFA2" w14:textId="374940B8" w:rsidR="004570E1" w:rsidRPr="004570E1" w:rsidRDefault="00E91166" w:rsidP="00E91166">
      <w:pPr>
        <w:pStyle w:val="waifutext"/>
        <w:numPr>
          <w:ilvl w:val="1"/>
          <w:numId w:val="1"/>
        </w:numPr>
        <w:ind w:left="993" w:hanging="567"/>
        <w:jc w:val="both"/>
      </w:pPr>
      <w:r>
        <w:t xml:space="preserve">seguro: </w:t>
      </w:r>
      <w:proofErr w:type="spellStart"/>
      <w:r>
        <w:t>descripcion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255 caracteres</w:t>
      </w:r>
    </w:p>
    <w:p w14:paraId="251927E6" w14:textId="77777777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8D450F0" wp14:editId="459DEBE5">
            <wp:extent cx="4229279" cy="314280"/>
            <wp:effectExtent l="0" t="0" r="0" b="0"/>
            <wp:docPr id="32" name="Imagen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279" cy="3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9F12" w14:textId="77777777" w:rsidR="004570E1" w:rsidRPr="004570E1" w:rsidRDefault="004570E1" w:rsidP="004570E1">
      <w:pPr>
        <w:pStyle w:val="waifutext"/>
        <w:jc w:val="both"/>
      </w:pPr>
    </w:p>
    <w:p w14:paraId="1A65450A" w14:textId="77777777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0EA89533" wp14:editId="7FBEAF9E">
            <wp:extent cx="6120000" cy="453959"/>
            <wp:effectExtent l="0" t="0" r="0" b="3810"/>
            <wp:docPr id="33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5FC2" w14:textId="77777777" w:rsidR="004570E1" w:rsidRPr="004570E1" w:rsidRDefault="004570E1" w:rsidP="004570E1">
      <w:pPr>
        <w:pStyle w:val="waifutext"/>
        <w:jc w:val="both"/>
      </w:pPr>
    </w:p>
    <w:p w14:paraId="07646820" w14:textId="77777777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9915088" wp14:editId="20DE45AB">
            <wp:extent cx="6120000" cy="1463039"/>
            <wp:effectExtent l="0" t="0" r="0" b="4445"/>
            <wp:docPr id="34" name="Ima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AF9" w14:textId="77777777" w:rsidR="004570E1" w:rsidRPr="004570E1" w:rsidRDefault="004570E1" w:rsidP="004570E1">
      <w:pPr>
        <w:pStyle w:val="waifutext"/>
        <w:jc w:val="both"/>
      </w:pPr>
    </w:p>
    <w:p w14:paraId="0ACB67FA" w14:textId="47D7DB74" w:rsidR="004570E1" w:rsidRPr="004570E1" w:rsidRDefault="00E91166" w:rsidP="004570E1">
      <w:pPr>
        <w:pStyle w:val="waifutext"/>
        <w:numPr>
          <w:ilvl w:val="1"/>
          <w:numId w:val="1"/>
        </w:numPr>
        <w:ind w:left="993" w:hanging="567"/>
        <w:jc w:val="both"/>
      </w:pPr>
      <w:r>
        <w:t>empleado: domicilio 255 caracteres</w:t>
      </w:r>
    </w:p>
    <w:p w14:paraId="6F26756E" w14:textId="0DB6A8FE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69B1CB03" wp14:editId="2C063CB3">
            <wp:extent cx="4229279" cy="371520"/>
            <wp:effectExtent l="0" t="0" r="0" b="9525"/>
            <wp:docPr id="35" name="Imagen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279" cy="3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F1C6" w14:textId="77777777" w:rsidR="004570E1" w:rsidRPr="004570E1" w:rsidRDefault="004570E1" w:rsidP="004570E1">
      <w:pPr>
        <w:pStyle w:val="waifutext"/>
        <w:jc w:val="both"/>
      </w:pPr>
    </w:p>
    <w:p w14:paraId="480F19A9" w14:textId="77777777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228FB867" wp14:editId="70F5FD4C">
            <wp:extent cx="6120000" cy="799560"/>
            <wp:effectExtent l="0" t="0" r="0" b="635"/>
            <wp:docPr id="36" name="Imagen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5558" w14:textId="77777777" w:rsidR="004570E1" w:rsidRPr="004570E1" w:rsidRDefault="004570E1" w:rsidP="004570E1">
      <w:pPr>
        <w:pStyle w:val="waifutext"/>
        <w:jc w:val="both"/>
      </w:pPr>
    </w:p>
    <w:p w14:paraId="05CEC87F" w14:textId="77777777" w:rsidR="004570E1" w:rsidRPr="004570E1" w:rsidRDefault="004570E1" w:rsidP="00E91166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2A590FE1" wp14:editId="6648B0E2">
            <wp:extent cx="6120000" cy="958680"/>
            <wp:effectExtent l="0" t="0" r="0" b="0"/>
            <wp:docPr id="37" name="Imagen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541A" w14:textId="636CB426" w:rsidR="001D79A8" w:rsidRDefault="001D79A8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1A1D4A7B" w14:textId="1E0ECACE" w:rsidR="004570E1" w:rsidRPr="001D79A8" w:rsidRDefault="001D79A8" w:rsidP="001D79A8">
      <w:pPr>
        <w:pStyle w:val="waifutext"/>
        <w:numPr>
          <w:ilvl w:val="0"/>
          <w:numId w:val="1"/>
        </w:numPr>
        <w:jc w:val="both"/>
        <w:rPr>
          <w:b/>
          <w:bCs/>
          <w:u w:val="single"/>
        </w:rPr>
      </w:pPr>
      <w:r w:rsidRPr="001D79A8">
        <w:rPr>
          <w:b/>
          <w:bCs/>
          <w:u w:val="single"/>
        </w:rPr>
        <w:lastRenderedPageBreak/>
        <w:t>Modifica los siguientes campos de las siguientes tablas:</w:t>
      </w:r>
    </w:p>
    <w:p w14:paraId="70BF0CC6" w14:textId="77777777" w:rsidR="004570E1" w:rsidRPr="004570E1" w:rsidRDefault="004570E1" w:rsidP="004570E1">
      <w:pPr>
        <w:pStyle w:val="waifutext"/>
        <w:jc w:val="both"/>
      </w:pPr>
    </w:p>
    <w:p w14:paraId="1A3E3FAB" w14:textId="1C3985CC" w:rsidR="004570E1" w:rsidRPr="004570E1" w:rsidRDefault="001D79A8" w:rsidP="004570E1">
      <w:pPr>
        <w:pStyle w:val="waifutext"/>
        <w:numPr>
          <w:ilvl w:val="1"/>
          <w:numId w:val="1"/>
        </w:numPr>
        <w:ind w:left="993" w:hanging="567"/>
        <w:jc w:val="both"/>
      </w:pPr>
      <w:r>
        <w:t>seguro: importe decimal 5,2</w:t>
      </w:r>
    </w:p>
    <w:p w14:paraId="611D3C5D" w14:textId="0D4DEEA5" w:rsidR="004570E1" w:rsidRPr="004570E1" w:rsidRDefault="004570E1" w:rsidP="001D79A8">
      <w:pPr>
        <w:pStyle w:val="waifutext"/>
        <w:jc w:val="center"/>
        <w:rPr>
          <w:noProof/>
        </w:rPr>
      </w:pPr>
      <w:r w:rsidRPr="004570E1">
        <w:rPr>
          <w:noProof/>
        </w:rPr>
        <w:drawing>
          <wp:inline distT="0" distB="0" distL="0" distR="0" wp14:anchorId="115AA411" wp14:editId="5D54E230">
            <wp:extent cx="6120130" cy="46926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9A8">
        <w:rPr>
          <w:noProof/>
        </w:rPr>
        <w:br/>
      </w:r>
    </w:p>
    <w:p w14:paraId="39A1B34C" w14:textId="12C9518C" w:rsidR="004570E1" w:rsidRDefault="004570E1" w:rsidP="001D79A8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C762641" wp14:editId="7BA644C8">
            <wp:extent cx="6120130" cy="153924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1AE3" w14:textId="77777777" w:rsidR="001D79A8" w:rsidRPr="004570E1" w:rsidRDefault="001D79A8" w:rsidP="001D79A8">
      <w:pPr>
        <w:pStyle w:val="waifutext"/>
        <w:jc w:val="center"/>
      </w:pPr>
    </w:p>
    <w:p w14:paraId="3875F434" w14:textId="6EF8E61B" w:rsidR="004570E1" w:rsidRPr="004570E1" w:rsidRDefault="007A4E4A" w:rsidP="004570E1">
      <w:pPr>
        <w:pStyle w:val="waifutext"/>
        <w:numPr>
          <w:ilvl w:val="1"/>
          <w:numId w:val="1"/>
        </w:numPr>
        <w:ind w:left="993" w:hanging="567"/>
        <w:jc w:val="both"/>
      </w:pPr>
      <w:r>
        <w:t>empleado: salario 5,2</w:t>
      </w:r>
    </w:p>
    <w:p w14:paraId="20263806" w14:textId="77777777" w:rsidR="004570E1" w:rsidRPr="004570E1" w:rsidRDefault="004570E1" w:rsidP="004570E1">
      <w:pPr>
        <w:pStyle w:val="waifutext"/>
        <w:jc w:val="both"/>
      </w:pPr>
      <w:r w:rsidRPr="004570E1">
        <w:rPr>
          <w:noProof/>
        </w:rPr>
        <w:drawing>
          <wp:inline distT="0" distB="0" distL="0" distR="0" wp14:anchorId="34A99D33" wp14:editId="6A0080C5">
            <wp:extent cx="6120130" cy="4781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FC71" w14:textId="77777777" w:rsidR="004570E1" w:rsidRPr="004570E1" w:rsidRDefault="004570E1" w:rsidP="004570E1">
      <w:pPr>
        <w:pStyle w:val="waifutext"/>
        <w:jc w:val="both"/>
      </w:pPr>
    </w:p>
    <w:p w14:paraId="32C47915" w14:textId="77777777" w:rsidR="004570E1" w:rsidRPr="004570E1" w:rsidRDefault="004570E1" w:rsidP="004570E1">
      <w:pPr>
        <w:pStyle w:val="waifutext"/>
        <w:jc w:val="both"/>
      </w:pPr>
      <w:r w:rsidRPr="004570E1">
        <w:rPr>
          <w:noProof/>
        </w:rPr>
        <w:drawing>
          <wp:inline distT="0" distB="0" distL="0" distR="0" wp14:anchorId="3058FE34" wp14:editId="611CD54C">
            <wp:extent cx="6120130" cy="10306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230" w14:textId="5DA09789" w:rsidR="007A4E4A" w:rsidRDefault="007A4E4A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7DA310D1" w14:textId="23450835" w:rsidR="004570E1" w:rsidRPr="005E5E6B" w:rsidRDefault="007A4E4A" w:rsidP="007A4E4A">
      <w:pPr>
        <w:pStyle w:val="waifutext"/>
        <w:numPr>
          <w:ilvl w:val="0"/>
          <w:numId w:val="1"/>
        </w:numPr>
        <w:jc w:val="both"/>
        <w:rPr>
          <w:b/>
          <w:bCs/>
          <w:u w:val="single"/>
        </w:rPr>
      </w:pPr>
      <w:r w:rsidRPr="005E5E6B">
        <w:rPr>
          <w:b/>
          <w:bCs/>
          <w:u w:val="single"/>
        </w:rPr>
        <w:lastRenderedPageBreak/>
        <w:t xml:space="preserve">Elimina el campo </w:t>
      </w:r>
      <w:proofErr w:type="spellStart"/>
      <w:r w:rsidRPr="005E5E6B">
        <w:rPr>
          <w:b/>
          <w:bCs/>
          <w:u w:val="single"/>
        </w:rPr>
        <w:t>fechafirma</w:t>
      </w:r>
      <w:proofErr w:type="spellEnd"/>
      <w:r w:rsidRPr="005E5E6B">
        <w:rPr>
          <w:b/>
          <w:bCs/>
          <w:u w:val="single"/>
        </w:rPr>
        <w:t xml:space="preserve"> de la tabla seguro.</w:t>
      </w:r>
    </w:p>
    <w:p w14:paraId="73C929C5" w14:textId="77777777" w:rsidR="004570E1" w:rsidRPr="004570E1" w:rsidRDefault="004570E1" w:rsidP="004570E1">
      <w:pPr>
        <w:pStyle w:val="waifutext"/>
        <w:jc w:val="both"/>
      </w:pPr>
    </w:p>
    <w:p w14:paraId="0754508C" w14:textId="77777777" w:rsidR="004570E1" w:rsidRPr="004570E1" w:rsidRDefault="004570E1" w:rsidP="007A4E4A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2A2FBE98" wp14:editId="04AF9BF9">
            <wp:extent cx="6120130" cy="187325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694" w14:textId="77777777" w:rsidR="004570E1" w:rsidRPr="004570E1" w:rsidRDefault="004570E1" w:rsidP="004570E1">
      <w:pPr>
        <w:pStyle w:val="waifutext"/>
        <w:jc w:val="both"/>
      </w:pPr>
    </w:p>
    <w:p w14:paraId="27A8ECB1" w14:textId="77777777" w:rsidR="004570E1" w:rsidRPr="004570E1" w:rsidRDefault="004570E1" w:rsidP="007A4E4A">
      <w:pPr>
        <w:pStyle w:val="waifutext"/>
        <w:jc w:val="center"/>
        <w:rPr>
          <w:noProof/>
        </w:rPr>
      </w:pPr>
      <w:r w:rsidRPr="004570E1">
        <w:rPr>
          <w:noProof/>
        </w:rPr>
        <w:drawing>
          <wp:inline distT="0" distB="0" distL="0" distR="0" wp14:anchorId="5FFF4F42" wp14:editId="609092D5">
            <wp:extent cx="2876550" cy="13525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996" w14:textId="77777777" w:rsidR="004570E1" w:rsidRPr="004570E1" w:rsidRDefault="004570E1" w:rsidP="007A4E4A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255DD8E3" wp14:editId="1C563856">
            <wp:extent cx="6120130" cy="136588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1254" w14:textId="4AC4E034" w:rsidR="004570E1" w:rsidRPr="004570E1" w:rsidRDefault="004570E1" w:rsidP="004570E1">
      <w:pPr>
        <w:pStyle w:val="waifutext"/>
        <w:jc w:val="both"/>
      </w:pPr>
      <w:r w:rsidRPr="004570E1">
        <w:br w:type="page"/>
      </w:r>
    </w:p>
    <w:p w14:paraId="39C2A214" w14:textId="0950A161" w:rsidR="004570E1" w:rsidRPr="005E5E6B" w:rsidRDefault="000075E7" w:rsidP="000075E7">
      <w:pPr>
        <w:pStyle w:val="waifutext"/>
        <w:numPr>
          <w:ilvl w:val="0"/>
          <w:numId w:val="1"/>
        </w:numPr>
        <w:jc w:val="both"/>
        <w:rPr>
          <w:b/>
          <w:bCs/>
          <w:u w:val="single"/>
        </w:rPr>
      </w:pPr>
      <w:r w:rsidRPr="005E5E6B">
        <w:rPr>
          <w:b/>
          <w:bCs/>
          <w:u w:val="single"/>
        </w:rPr>
        <w:lastRenderedPageBreak/>
        <w:t>Añade un</w:t>
      </w:r>
      <w:r w:rsidRPr="005E5E6B">
        <w:rPr>
          <w:b/>
          <w:bCs/>
          <w:u w:val="single"/>
        </w:rPr>
        <w:t>a</w:t>
      </w:r>
      <w:r w:rsidRPr="005E5E6B">
        <w:rPr>
          <w:b/>
          <w:bCs/>
          <w:u w:val="single"/>
        </w:rPr>
        <w:t xml:space="preserve"> tabla </w:t>
      </w:r>
      <w:proofErr w:type="spellStart"/>
      <w:r w:rsidRPr="005E5E6B">
        <w:rPr>
          <w:b/>
          <w:bCs/>
          <w:u w:val="single"/>
        </w:rPr>
        <w:t>tipo_seguro</w:t>
      </w:r>
      <w:proofErr w:type="spellEnd"/>
      <w:r w:rsidRPr="005E5E6B">
        <w:rPr>
          <w:b/>
          <w:bCs/>
          <w:u w:val="single"/>
        </w:rPr>
        <w:t xml:space="preserve"> que guarde información sobre los diferentes tipos de seguros que puede haber. Modifica lo necesario para relacionar las tablas </w:t>
      </w:r>
      <w:proofErr w:type="spellStart"/>
      <w:r w:rsidRPr="005E5E6B">
        <w:rPr>
          <w:b/>
          <w:bCs/>
          <w:u w:val="single"/>
        </w:rPr>
        <w:t>tipo_seguro</w:t>
      </w:r>
      <w:proofErr w:type="spellEnd"/>
      <w:r w:rsidRPr="005E5E6B">
        <w:rPr>
          <w:b/>
          <w:bCs/>
          <w:u w:val="single"/>
        </w:rPr>
        <w:t xml:space="preserve"> y seguro e inserta datos.</w:t>
      </w:r>
    </w:p>
    <w:p w14:paraId="754BB969" w14:textId="15814619" w:rsidR="000075E7" w:rsidRDefault="000075E7" w:rsidP="000075E7"/>
    <w:p w14:paraId="1B6AD971" w14:textId="031996EB" w:rsidR="000075E7" w:rsidRPr="000075E7" w:rsidRDefault="000075E7" w:rsidP="000075E7">
      <w:pPr>
        <w:pStyle w:val="waifutext"/>
        <w:ind w:firstLine="426"/>
        <w:jc w:val="both"/>
        <w:rPr>
          <w:color w:val="4472C4" w:themeColor="accent1"/>
        </w:rPr>
      </w:pPr>
      <w:r w:rsidRPr="000075E7">
        <w:rPr>
          <w:color w:val="4472C4" w:themeColor="accent1"/>
        </w:rPr>
        <w:t>Crear</w:t>
      </w:r>
      <w:r>
        <w:rPr>
          <w:color w:val="4472C4" w:themeColor="accent1"/>
        </w:rPr>
        <w:t xml:space="preserve"> tabla </w:t>
      </w:r>
      <w:proofErr w:type="spellStart"/>
      <w:r>
        <w:rPr>
          <w:color w:val="4472C4" w:themeColor="accent1"/>
        </w:rPr>
        <w:t>tipo_seguro</w:t>
      </w:r>
      <w:proofErr w:type="spellEnd"/>
    </w:p>
    <w:p w14:paraId="31829ADB" w14:textId="40BC0D22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32BBF3BD" wp14:editId="6F8271D9">
            <wp:extent cx="6120130" cy="4692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E7">
        <w:br/>
      </w:r>
    </w:p>
    <w:p w14:paraId="70DF7FEB" w14:textId="07BF6E52" w:rsid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A568A04" wp14:editId="64F9A2C7">
            <wp:extent cx="6120130" cy="417195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E7">
        <w:br/>
      </w:r>
    </w:p>
    <w:p w14:paraId="55F7F510" w14:textId="22BDFB2B" w:rsidR="000075E7" w:rsidRPr="000075E7" w:rsidRDefault="000075E7" w:rsidP="000075E7">
      <w:pPr>
        <w:pStyle w:val="waifutext"/>
        <w:ind w:firstLine="426"/>
        <w:jc w:val="both"/>
        <w:rPr>
          <w:color w:val="4472C4" w:themeColor="accent1"/>
        </w:rPr>
      </w:pPr>
      <w:r w:rsidRPr="000075E7">
        <w:rPr>
          <w:color w:val="4472C4" w:themeColor="accent1"/>
        </w:rPr>
        <w:t>Insertar datos</w:t>
      </w:r>
    </w:p>
    <w:p w14:paraId="01A4B278" w14:textId="574BE446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57E698B7" wp14:editId="447D77F3">
            <wp:extent cx="6120130" cy="10661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E7">
        <w:br/>
      </w:r>
    </w:p>
    <w:p w14:paraId="265F5267" w14:textId="77777777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C6F8C75" wp14:editId="7E6C1C8C">
            <wp:extent cx="6120130" cy="105219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04B9" w14:textId="374FCF3B" w:rsidR="000075E7" w:rsidRDefault="000075E7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eastAsia="en-US" w:bidi="ar-SA"/>
        </w:rPr>
      </w:pPr>
      <w:r>
        <w:br w:type="page"/>
      </w:r>
    </w:p>
    <w:p w14:paraId="5367013D" w14:textId="44882DBF" w:rsidR="004570E1" w:rsidRPr="000075E7" w:rsidRDefault="000075E7" w:rsidP="000075E7">
      <w:pPr>
        <w:pStyle w:val="waifutext"/>
        <w:ind w:firstLine="426"/>
        <w:jc w:val="both"/>
        <w:rPr>
          <w:color w:val="4472C4" w:themeColor="accent1"/>
        </w:rPr>
      </w:pPr>
      <w:r w:rsidRPr="000075E7">
        <w:rPr>
          <w:color w:val="4472C4" w:themeColor="accent1"/>
        </w:rPr>
        <w:lastRenderedPageBreak/>
        <w:t>Relación</w:t>
      </w:r>
      <w:r w:rsidR="004570E1" w:rsidRPr="000075E7">
        <w:rPr>
          <w:color w:val="4472C4" w:themeColor="accent1"/>
        </w:rPr>
        <w:t xml:space="preserve"> con seguro</w:t>
      </w:r>
    </w:p>
    <w:p w14:paraId="31A7630E" w14:textId="71FAE2C9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49021F8" wp14:editId="7873EB5A">
            <wp:extent cx="4029075" cy="3714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E7">
        <w:br/>
      </w:r>
    </w:p>
    <w:p w14:paraId="7D8FE2CE" w14:textId="77777777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218C7BF" wp14:editId="5BB39B2A">
            <wp:extent cx="6120130" cy="4648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E70F" w14:textId="77777777" w:rsidR="004570E1" w:rsidRPr="004570E1" w:rsidRDefault="004570E1" w:rsidP="004570E1">
      <w:pPr>
        <w:pStyle w:val="waifutext"/>
        <w:jc w:val="both"/>
      </w:pPr>
    </w:p>
    <w:p w14:paraId="6838E56A" w14:textId="77777777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4547D9E" wp14:editId="0863C455">
            <wp:extent cx="6120130" cy="2247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11D6" w14:textId="77777777" w:rsidR="004570E1" w:rsidRPr="004570E1" w:rsidRDefault="004570E1" w:rsidP="004570E1">
      <w:pPr>
        <w:pStyle w:val="waifutext"/>
        <w:jc w:val="both"/>
      </w:pPr>
    </w:p>
    <w:p w14:paraId="6EA72205" w14:textId="77777777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66FB19D" wp14:editId="35FDD1D7">
            <wp:extent cx="6120130" cy="3441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0D82" w14:textId="77777777" w:rsidR="004570E1" w:rsidRPr="004570E1" w:rsidRDefault="004570E1" w:rsidP="004570E1">
      <w:pPr>
        <w:pStyle w:val="waifutext"/>
        <w:jc w:val="both"/>
      </w:pPr>
    </w:p>
    <w:p w14:paraId="1AFFF917" w14:textId="77777777" w:rsidR="004570E1" w:rsidRPr="004570E1" w:rsidRDefault="004570E1" w:rsidP="000075E7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6567FE0B" wp14:editId="6189DD23">
            <wp:extent cx="4381500" cy="13811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80F" w14:textId="77777777" w:rsidR="004570E1" w:rsidRPr="004570E1" w:rsidRDefault="004570E1" w:rsidP="004570E1">
      <w:pPr>
        <w:pStyle w:val="waifutext"/>
        <w:jc w:val="both"/>
      </w:pPr>
      <w:r w:rsidRPr="004570E1">
        <w:br w:type="page"/>
      </w:r>
    </w:p>
    <w:p w14:paraId="49ED53D6" w14:textId="6BF5AB98" w:rsidR="004570E1" w:rsidRPr="005E5E6B" w:rsidRDefault="005E5E6B" w:rsidP="005E5E6B">
      <w:pPr>
        <w:pStyle w:val="waifutext"/>
        <w:numPr>
          <w:ilvl w:val="0"/>
          <w:numId w:val="1"/>
        </w:numPr>
        <w:jc w:val="both"/>
        <w:rPr>
          <w:b/>
          <w:bCs/>
          <w:u w:val="single"/>
        </w:rPr>
      </w:pPr>
      <w:r w:rsidRPr="005E5E6B">
        <w:rPr>
          <w:b/>
          <w:bCs/>
          <w:u w:val="single"/>
        </w:rPr>
        <w:lastRenderedPageBreak/>
        <w:t>Añade una tabla entre beneficiario y seguro para indicar que un beneficiario puede contratar varios seguros y un seguro puede tener varios beneficiarios. Inserta datos.</w:t>
      </w:r>
    </w:p>
    <w:p w14:paraId="30B61129" w14:textId="3E71D0D8" w:rsidR="004570E1" w:rsidRDefault="004570E1" w:rsidP="004570E1">
      <w:pPr>
        <w:pStyle w:val="waifutext"/>
        <w:jc w:val="both"/>
      </w:pPr>
    </w:p>
    <w:p w14:paraId="31A09005" w14:textId="62896AA9" w:rsidR="005E5E6B" w:rsidRPr="005E5E6B" w:rsidRDefault="005E5E6B" w:rsidP="005E5E6B">
      <w:pPr>
        <w:pStyle w:val="waifutext"/>
        <w:ind w:firstLine="426"/>
        <w:jc w:val="both"/>
        <w:rPr>
          <w:color w:val="4472C4" w:themeColor="accent1"/>
        </w:rPr>
      </w:pPr>
      <w:r w:rsidRPr="005E5E6B">
        <w:rPr>
          <w:color w:val="4472C4" w:themeColor="accent1"/>
        </w:rPr>
        <w:t>Eliminar</w:t>
      </w:r>
      <w:r>
        <w:rPr>
          <w:color w:val="4472C4" w:themeColor="accent1"/>
        </w:rPr>
        <w:t xml:space="preserve"> el </w:t>
      </w:r>
      <w:proofErr w:type="spellStart"/>
      <w:r>
        <w:rPr>
          <w:color w:val="4472C4" w:themeColor="accent1"/>
        </w:rPr>
        <w:t>index</w:t>
      </w:r>
      <w:proofErr w:type="spellEnd"/>
      <w:r>
        <w:rPr>
          <w:color w:val="4472C4" w:themeColor="accent1"/>
        </w:rPr>
        <w:t xml:space="preserve"> y</w:t>
      </w:r>
      <w:r w:rsidRPr="005E5E6B">
        <w:rPr>
          <w:color w:val="4472C4" w:themeColor="accent1"/>
        </w:rPr>
        <w:t xml:space="preserve"> la FK existente en seguro</w:t>
      </w:r>
    </w:p>
    <w:p w14:paraId="53BD1242" w14:textId="60A737D2" w:rsidR="004570E1" w:rsidRPr="004570E1" w:rsidRDefault="004570E1" w:rsidP="005E5E6B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00F56C33" wp14:editId="624483E4">
            <wp:extent cx="6120130" cy="1701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6B">
        <w:br/>
      </w:r>
    </w:p>
    <w:p w14:paraId="16650CA9" w14:textId="77777777" w:rsidR="004570E1" w:rsidRPr="004570E1" w:rsidRDefault="004570E1" w:rsidP="005E5E6B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7984B7D7" wp14:editId="738D9BA1">
            <wp:extent cx="5162550" cy="13906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9DB9" w14:textId="77777777" w:rsidR="004570E1" w:rsidRPr="004570E1" w:rsidRDefault="004570E1" w:rsidP="005E5E6B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1A985851" wp14:editId="6180D365">
            <wp:extent cx="6120130" cy="2559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A5DD" w14:textId="77777777" w:rsidR="004570E1" w:rsidRPr="004570E1" w:rsidRDefault="004570E1" w:rsidP="004570E1">
      <w:pPr>
        <w:pStyle w:val="waifutext"/>
        <w:jc w:val="both"/>
      </w:pPr>
    </w:p>
    <w:p w14:paraId="1DF1D918" w14:textId="77777777" w:rsidR="004570E1" w:rsidRPr="004570E1" w:rsidRDefault="004570E1" w:rsidP="005E5E6B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263ABDD5" wp14:editId="36915CB0">
            <wp:extent cx="2876550" cy="14573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265" w14:textId="65D9D9B8" w:rsidR="004570E1" w:rsidRPr="005E5E6B" w:rsidRDefault="005E5E6B" w:rsidP="005E5E6B">
      <w:pPr>
        <w:pStyle w:val="waifutext"/>
        <w:ind w:firstLine="426"/>
        <w:jc w:val="both"/>
        <w:rPr>
          <w:color w:val="4472C4" w:themeColor="accent1"/>
        </w:rPr>
      </w:pPr>
      <w:r w:rsidRPr="005E5E6B">
        <w:rPr>
          <w:color w:val="4472C4" w:themeColor="accent1"/>
        </w:rPr>
        <w:t xml:space="preserve">Eliminar la columna </w:t>
      </w:r>
      <w:proofErr w:type="spellStart"/>
      <w:r w:rsidRPr="005E5E6B">
        <w:rPr>
          <w:color w:val="4472C4" w:themeColor="accent1"/>
        </w:rPr>
        <w:t>dni_beneficiario</w:t>
      </w:r>
      <w:proofErr w:type="spellEnd"/>
      <w:r w:rsidRPr="005E5E6B">
        <w:rPr>
          <w:color w:val="4472C4" w:themeColor="accent1"/>
        </w:rPr>
        <w:t xml:space="preserve"> de seguro</w:t>
      </w:r>
    </w:p>
    <w:p w14:paraId="4D9CBDD5" w14:textId="77777777" w:rsidR="004570E1" w:rsidRPr="004570E1" w:rsidRDefault="004570E1" w:rsidP="005E5E6B">
      <w:pPr>
        <w:pStyle w:val="waifutext"/>
        <w:jc w:val="center"/>
      </w:pPr>
      <w:r w:rsidRPr="004570E1">
        <w:rPr>
          <w:noProof/>
        </w:rPr>
        <w:drawing>
          <wp:inline distT="0" distB="0" distL="0" distR="0" wp14:anchorId="019D8A48" wp14:editId="13CEA46E">
            <wp:extent cx="6120130" cy="226695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78DC" w14:textId="77777777" w:rsidR="004570E1" w:rsidRPr="004570E1" w:rsidRDefault="004570E1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7986D33F" wp14:editId="44630193">
            <wp:extent cx="2867025" cy="148590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9A7" w14:textId="4CCDB90C" w:rsidR="005E5E6B" w:rsidRDefault="005E5E6B">
      <w:pPr>
        <w:suppressAutoHyphens w:val="0"/>
        <w:autoSpaceDN/>
        <w:spacing w:after="160" w:line="259" w:lineRule="auto"/>
        <w:textAlignment w:val="auto"/>
        <w:rPr>
          <w:rFonts w:ascii="Arial" w:eastAsiaTheme="minorHAnsi" w:hAnsi="Arial" w:cs="Arial"/>
          <w:kern w:val="0"/>
          <w:lang w:val="en-US" w:eastAsia="en-US" w:bidi="ar-SA"/>
        </w:rPr>
      </w:pPr>
      <w:r>
        <w:rPr>
          <w:lang w:val="en-US"/>
        </w:rPr>
        <w:br w:type="page"/>
      </w:r>
    </w:p>
    <w:p w14:paraId="60242B51" w14:textId="7F4FD287" w:rsidR="004570E1" w:rsidRPr="005E5E6B" w:rsidRDefault="005E5E6B" w:rsidP="005E5E6B">
      <w:pPr>
        <w:pStyle w:val="waifutext"/>
        <w:ind w:firstLine="426"/>
        <w:jc w:val="both"/>
        <w:rPr>
          <w:color w:val="4472C4" w:themeColor="accent1"/>
        </w:rPr>
      </w:pPr>
      <w:proofErr w:type="spellStart"/>
      <w:r w:rsidRPr="005E5E6B">
        <w:rPr>
          <w:color w:val="4472C4" w:themeColor="accent1"/>
        </w:rPr>
        <w:lastRenderedPageBreak/>
        <w:t>Crear</w:t>
      </w:r>
      <w:proofErr w:type="spellEnd"/>
      <w:r w:rsidRPr="005E5E6B">
        <w:rPr>
          <w:color w:val="4472C4" w:themeColor="accent1"/>
        </w:rPr>
        <w:t xml:space="preserve"> </w:t>
      </w:r>
      <w:proofErr w:type="spellStart"/>
      <w:r w:rsidRPr="005E5E6B">
        <w:rPr>
          <w:color w:val="4472C4" w:themeColor="accent1"/>
        </w:rPr>
        <w:t>nueva</w:t>
      </w:r>
      <w:proofErr w:type="spellEnd"/>
      <w:r w:rsidRPr="005E5E6B">
        <w:rPr>
          <w:color w:val="4472C4" w:themeColor="accent1"/>
        </w:rPr>
        <w:t xml:space="preserve"> </w:t>
      </w:r>
      <w:proofErr w:type="spellStart"/>
      <w:r w:rsidRPr="005E5E6B">
        <w:rPr>
          <w:color w:val="4472C4" w:themeColor="accent1"/>
        </w:rPr>
        <w:t>tabla</w:t>
      </w:r>
      <w:proofErr w:type="spellEnd"/>
      <w:r w:rsidRPr="005E5E6B">
        <w:rPr>
          <w:color w:val="4472C4" w:themeColor="accent1"/>
        </w:rPr>
        <w:t xml:space="preserve"> con sus respectivos </w:t>
      </w:r>
      <w:proofErr w:type="spellStart"/>
      <w:r>
        <w:rPr>
          <w:color w:val="4472C4" w:themeColor="accent1"/>
        </w:rPr>
        <w:t>index</w:t>
      </w:r>
      <w:proofErr w:type="spellEnd"/>
    </w:p>
    <w:p w14:paraId="6E5948D0" w14:textId="486AF9DC" w:rsidR="004570E1" w:rsidRPr="004570E1" w:rsidRDefault="004570E1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25403301" wp14:editId="2AF17599">
            <wp:extent cx="6120130" cy="45974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6B">
        <w:rPr>
          <w:lang w:val="en-US"/>
        </w:rPr>
        <w:br/>
      </w:r>
    </w:p>
    <w:p w14:paraId="4B38E1A6" w14:textId="4E4C0295" w:rsidR="004570E1" w:rsidRDefault="004570E1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0C3925F5" wp14:editId="0771E466">
            <wp:extent cx="6120130" cy="624205"/>
            <wp:effectExtent l="0" t="0" r="0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6B">
        <w:rPr>
          <w:lang w:val="en-US"/>
        </w:rPr>
        <w:br/>
      </w:r>
    </w:p>
    <w:p w14:paraId="550BEFC2" w14:textId="689AE28D" w:rsidR="005E5E6B" w:rsidRPr="005E5E6B" w:rsidRDefault="005E5E6B" w:rsidP="005E5E6B">
      <w:pPr>
        <w:pStyle w:val="waifutext"/>
        <w:ind w:firstLine="426"/>
        <w:jc w:val="both"/>
        <w:rPr>
          <w:color w:val="4472C4" w:themeColor="accent1"/>
        </w:rPr>
      </w:pPr>
      <w:proofErr w:type="spellStart"/>
      <w:r w:rsidRPr="005E5E6B">
        <w:rPr>
          <w:color w:val="4472C4" w:themeColor="accent1"/>
        </w:rPr>
        <w:t>Asociar</w:t>
      </w:r>
      <w:proofErr w:type="spellEnd"/>
      <w:r w:rsidRPr="005E5E6B">
        <w:rPr>
          <w:color w:val="4472C4" w:themeColor="accent1"/>
        </w:rPr>
        <w:t xml:space="preserve"> las FK</w:t>
      </w:r>
    </w:p>
    <w:p w14:paraId="7C5CACCD" w14:textId="52C15B12" w:rsidR="004570E1" w:rsidRPr="004570E1" w:rsidRDefault="004570E1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3753DFF7" wp14:editId="27C3E870">
            <wp:extent cx="6120130" cy="73914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6B">
        <w:rPr>
          <w:lang w:val="en-US"/>
        </w:rPr>
        <w:br/>
      </w:r>
    </w:p>
    <w:p w14:paraId="0A5E3B6C" w14:textId="77777777" w:rsidR="004570E1" w:rsidRPr="004570E1" w:rsidRDefault="004570E1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21B8E522" wp14:editId="4D3B1807">
            <wp:extent cx="6120130" cy="488315"/>
            <wp:effectExtent l="0" t="0" r="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56F4" w14:textId="1F8143BF" w:rsidR="004570E1" w:rsidRDefault="004570E1" w:rsidP="004570E1">
      <w:pPr>
        <w:pStyle w:val="waifutext"/>
        <w:jc w:val="both"/>
        <w:rPr>
          <w:lang w:val="en-US"/>
        </w:rPr>
      </w:pPr>
    </w:p>
    <w:p w14:paraId="3D10C7AF" w14:textId="6C7F9D88" w:rsidR="005E5E6B" w:rsidRPr="005E5E6B" w:rsidRDefault="005E5E6B" w:rsidP="005E5E6B">
      <w:pPr>
        <w:pStyle w:val="waifutext"/>
        <w:ind w:firstLine="426"/>
        <w:jc w:val="both"/>
        <w:rPr>
          <w:color w:val="4472C4" w:themeColor="accent1"/>
        </w:rPr>
      </w:pPr>
      <w:proofErr w:type="spellStart"/>
      <w:r w:rsidRPr="005E5E6B">
        <w:rPr>
          <w:color w:val="4472C4" w:themeColor="accent1"/>
        </w:rPr>
        <w:t>Insertar</w:t>
      </w:r>
      <w:proofErr w:type="spellEnd"/>
      <w:r w:rsidRPr="005E5E6B">
        <w:rPr>
          <w:color w:val="4472C4" w:themeColor="accent1"/>
        </w:rPr>
        <w:t xml:space="preserve"> </w:t>
      </w:r>
      <w:proofErr w:type="spellStart"/>
      <w:r w:rsidRPr="005E5E6B">
        <w:rPr>
          <w:color w:val="4472C4" w:themeColor="accent1"/>
        </w:rPr>
        <w:t>datos</w:t>
      </w:r>
      <w:proofErr w:type="spellEnd"/>
    </w:p>
    <w:p w14:paraId="7986BBBC" w14:textId="30CCDD8C" w:rsidR="004570E1" w:rsidRDefault="005E5E6B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3E5C03EC" wp14:editId="6B0F5A2F">
            <wp:extent cx="5895975" cy="16954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EE5D" w14:textId="731256F8" w:rsidR="005E5E6B" w:rsidRPr="004570E1" w:rsidRDefault="005E5E6B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219F5843" wp14:editId="7909D907">
            <wp:extent cx="5867400" cy="17335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142" w14:textId="77777777" w:rsidR="005E5E6B" w:rsidRDefault="005E5E6B" w:rsidP="004570E1">
      <w:pPr>
        <w:pStyle w:val="waifutext"/>
        <w:jc w:val="both"/>
        <w:rPr>
          <w:lang w:val="en-US"/>
        </w:rPr>
      </w:pPr>
    </w:p>
    <w:p w14:paraId="40DD071E" w14:textId="40DB6146" w:rsidR="004570E1" w:rsidRPr="004570E1" w:rsidRDefault="004570E1" w:rsidP="004570E1">
      <w:pPr>
        <w:pStyle w:val="waifutext"/>
        <w:jc w:val="both"/>
        <w:rPr>
          <w:lang w:val="en-US"/>
        </w:rPr>
      </w:pPr>
    </w:p>
    <w:p w14:paraId="7A66F26C" w14:textId="77777777" w:rsidR="004570E1" w:rsidRPr="004570E1" w:rsidRDefault="004570E1" w:rsidP="004570E1">
      <w:pPr>
        <w:pStyle w:val="waifutext"/>
        <w:jc w:val="both"/>
        <w:rPr>
          <w:lang w:val="en-US"/>
        </w:rPr>
      </w:pPr>
    </w:p>
    <w:p w14:paraId="5A6F01FC" w14:textId="69298DFF" w:rsidR="004570E1" w:rsidRPr="005E5E6B" w:rsidRDefault="005E5E6B" w:rsidP="005E5E6B">
      <w:pPr>
        <w:pStyle w:val="waifutext"/>
        <w:ind w:firstLine="426"/>
        <w:jc w:val="both"/>
        <w:rPr>
          <w:b/>
          <w:bCs/>
          <w:color w:val="4472C4" w:themeColor="accent1"/>
          <w:u w:val="single"/>
        </w:rPr>
      </w:pPr>
      <w:proofErr w:type="spellStart"/>
      <w:r w:rsidRPr="005E5E6B">
        <w:rPr>
          <w:b/>
          <w:bCs/>
          <w:color w:val="4472C4" w:themeColor="accent1"/>
          <w:u w:val="single"/>
        </w:rPr>
        <w:lastRenderedPageBreak/>
        <w:t>Dise</w:t>
      </w:r>
      <w:proofErr w:type="spellEnd"/>
      <w:r w:rsidRPr="005E5E6B">
        <w:rPr>
          <w:b/>
          <w:bCs/>
          <w:color w:val="4472C4" w:themeColor="accent1"/>
          <w:u w:val="single"/>
        </w:rPr>
        <w:t>ño final de la DB</w:t>
      </w:r>
    </w:p>
    <w:p w14:paraId="6FABF7FC" w14:textId="6AFCD8EE" w:rsidR="004570E1" w:rsidRPr="004570E1" w:rsidRDefault="005E5E6B" w:rsidP="005E5E6B">
      <w:pPr>
        <w:pStyle w:val="waifutext"/>
        <w:jc w:val="center"/>
        <w:rPr>
          <w:lang w:val="en-US"/>
        </w:rPr>
      </w:pPr>
      <w:r w:rsidRPr="004570E1">
        <w:rPr>
          <w:noProof/>
        </w:rPr>
        <w:drawing>
          <wp:inline distT="0" distB="0" distL="0" distR="0" wp14:anchorId="011B145B" wp14:editId="2BD75383">
            <wp:extent cx="6727384" cy="188531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39873" cy="18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7DC7" w14:textId="77777777" w:rsidR="004570E1" w:rsidRPr="004570E1" w:rsidRDefault="004570E1" w:rsidP="004570E1">
      <w:pPr>
        <w:pStyle w:val="waifutext"/>
        <w:jc w:val="both"/>
        <w:rPr>
          <w:lang w:val="en-US"/>
        </w:rPr>
      </w:pPr>
    </w:p>
    <w:p w14:paraId="71C6FF40" w14:textId="7B9698B4" w:rsidR="004570E1" w:rsidRPr="004570E1" w:rsidRDefault="004570E1" w:rsidP="005E5E6B">
      <w:pPr>
        <w:pStyle w:val="waifutext"/>
        <w:jc w:val="center"/>
        <w:rPr>
          <w:lang w:val="en-US"/>
        </w:rPr>
      </w:pPr>
    </w:p>
    <w:p w14:paraId="5039134C" w14:textId="77777777" w:rsidR="0077407A" w:rsidRPr="004570E1" w:rsidRDefault="00BD273B" w:rsidP="004570E1">
      <w:pPr>
        <w:pStyle w:val="waifutext"/>
        <w:jc w:val="both"/>
      </w:pPr>
    </w:p>
    <w:sectPr w:rsidR="0077407A" w:rsidRPr="004570E1" w:rsidSect="00B44F9A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A4B2E" w14:textId="77777777" w:rsidR="00BD273B" w:rsidRDefault="00BD273B" w:rsidP="00B44F9A">
      <w:r>
        <w:separator/>
      </w:r>
    </w:p>
  </w:endnote>
  <w:endnote w:type="continuationSeparator" w:id="0">
    <w:p w14:paraId="0418C02C" w14:textId="77777777" w:rsidR="00BD273B" w:rsidRDefault="00BD273B" w:rsidP="00B44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32610" w14:textId="77777777" w:rsidR="00436097" w:rsidRDefault="0043609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B44F9A" w14:paraId="3C65A796" w14:textId="77777777" w:rsidTr="00B44F9A">
      <w:trPr>
        <w:jc w:val="right"/>
      </w:trPr>
      <w:tc>
        <w:tcPr>
          <w:tcW w:w="4795" w:type="dxa"/>
          <w:vAlign w:val="center"/>
        </w:tcPr>
        <w:p w14:paraId="26B15A57" w14:textId="77777777" w:rsidR="00B44F9A" w:rsidRPr="00B44F9A" w:rsidRDefault="00436097">
          <w:pPr>
            <w:pStyle w:val="Encabezado"/>
            <w:jc w:val="right"/>
            <w:rPr>
              <w:rFonts w:ascii="Arial" w:hAnsi="Arial" w:cs="Arial"/>
              <w:caps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aps/>
              <w:color w:val="000000" w:themeColor="text1"/>
              <w:sz w:val="24"/>
              <w:szCs w:val="24"/>
            </w:rPr>
            <w:t>Julián B. Sánchez</w:t>
          </w:r>
        </w:p>
      </w:tc>
      <w:tc>
        <w:tcPr>
          <w:tcW w:w="250" w:type="pct"/>
          <w:shd w:val="clear" w:color="auto" w:fill="4472C4" w:themeFill="accent1"/>
          <w:vAlign w:val="center"/>
        </w:tcPr>
        <w:p w14:paraId="7CE370A7" w14:textId="77777777" w:rsidR="00B44F9A" w:rsidRDefault="00B44F9A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2DAF525" w14:textId="77777777" w:rsidR="00B44F9A" w:rsidRDefault="00B44F9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78BE9" w14:textId="77777777" w:rsidR="00436097" w:rsidRDefault="004360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1714D" w14:textId="77777777" w:rsidR="00BD273B" w:rsidRDefault="00BD273B" w:rsidP="00B44F9A">
      <w:r>
        <w:separator/>
      </w:r>
    </w:p>
  </w:footnote>
  <w:footnote w:type="continuationSeparator" w:id="0">
    <w:p w14:paraId="7B065A4B" w14:textId="77777777" w:rsidR="00BD273B" w:rsidRDefault="00BD273B" w:rsidP="00B44F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FCADE" w14:textId="77777777" w:rsidR="00436097" w:rsidRDefault="0043609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F22DE" w14:textId="77777777" w:rsidR="00436097" w:rsidRDefault="0043609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B867B" w14:textId="77777777" w:rsidR="00436097" w:rsidRDefault="004360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367C1"/>
    <w:multiLevelType w:val="multilevel"/>
    <w:tmpl w:val="590813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6E410DEE"/>
    <w:multiLevelType w:val="hybridMultilevel"/>
    <w:tmpl w:val="3F4CC1E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E1"/>
    <w:rsid w:val="000075E7"/>
    <w:rsid w:val="0009761D"/>
    <w:rsid w:val="00164043"/>
    <w:rsid w:val="001D79A8"/>
    <w:rsid w:val="002E4586"/>
    <w:rsid w:val="002F2479"/>
    <w:rsid w:val="003A30B3"/>
    <w:rsid w:val="00436097"/>
    <w:rsid w:val="004570E1"/>
    <w:rsid w:val="004E374F"/>
    <w:rsid w:val="004F0C5C"/>
    <w:rsid w:val="00511C3E"/>
    <w:rsid w:val="00555552"/>
    <w:rsid w:val="005E5E6B"/>
    <w:rsid w:val="00602F91"/>
    <w:rsid w:val="0061149F"/>
    <w:rsid w:val="006157FB"/>
    <w:rsid w:val="00703A98"/>
    <w:rsid w:val="007A4E4A"/>
    <w:rsid w:val="00890ACC"/>
    <w:rsid w:val="009C252B"/>
    <w:rsid w:val="00A05A01"/>
    <w:rsid w:val="00A84FEB"/>
    <w:rsid w:val="00B44F9A"/>
    <w:rsid w:val="00B740DF"/>
    <w:rsid w:val="00BD273B"/>
    <w:rsid w:val="00D46A71"/>
    <w:rsid w:val="00DC0DF9"/>
    <w:rsid w:val="00E9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7FC61"/>
  <w15:chartTrackingRefBased/>
  <w15:docId w15:val="{949E7B97-F1FB-4743-A0BD-8385E220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0E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4F9A"/>
    <w:pPr>
      <w:tabs>
        <w:tab w:val="center" w:pos="4252"/>
        <w:tab w:val="right" w:pos="8504"/>
      </w:tabs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B44F9A"/>
  </w:style>
  <w:style w:type="paragraph" w:styleId="Piedepgina">
    <w:name w:val="footer"/>
    <w:basedOn w:val="Normal"/>
    <w:link w:val="PiedepginaCar"/>
    <w:uiPriority w:val="99"/>
    <w:unhideWhenUsed/>
    <w:rsid w:val="00B44F9A"/>
    <w:pPr>
      <w:tabs>
        <w:tab w:val="center" w:pos="4252"/>
        <w:tab w:val="right" w:pos="8504"/>
      </w:tabs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4F9A"/>
  </w:style>
  <w:style w:type="paragraph" w:customStyle="1" w:styleId="waifutext">
    <w:name w:val="waifu_text"/>
    <w:basedOn w:val="Normal"/>
    <w:link w:val="waifutextCar"/>
    <w:qFormat/>
    <w:rsid w:val="00B44F9A"/>
    <w:pPr>
      <w:suppressAutoHyphens w:val="0"/>
      <w:autoSpaceDN/>
      <w:spacing w:after="160" w:line="259" w:lineRule="auto"/>
      <w:textAlignment w:val="auto"/>
    </w:pPr>
    <w:rPr>
      <w:rFonts w:ascii="Arial" w:eastAsiaTheme="minorHAnsi" w:hAnsi="Arial" w:cs="Arial"/>
      <w:kern w:val="0"/>
      <w:lang w:eastAsia="en-US" w:bidi="ar-SA"/>
    </w:rPr>
  </w:style>
  <w:style w:type="paragraph" w:customStyle="1" w:styleId="waifutitle">
    <w:name w:val="waifu_title"/>
    <w:basedOn w:val="waifutext"/>
    <w:link w:val="waifutitleCar"/>
    <w:qFormat/>
    <w:rsid w:val="00B44F9A"/>
    <w:rPr>
      <w:sz w:val="28"/>
      <w:szCs w:val="28"/>
      <w:u w:val="single" w:color="FF0000"/>
    </w:rPr>
  </w:style>
  <w:style w:type="character" w:customStyle="1" w:styleId="waifutextCar">
    <w:name w:val="waifu_text Car"/>
    <w:basedOn w:val="Fuentedeprrafopredeter"/>
    <w:link w:val="waifutext"/>
    <w:rsid w:val="00B44F9A"/>
    <w:rPr>
      <w:rFonts w:ascii="Arial" w:hAnsi="Arial" w:cs="Arial"/>
      <w:sz w:val="24"/>
      <w:szCs w:val="24"/>
    </w:rPr>
  </w:style>
  <w:style w:type="paragraph" w:customStyle="1" w:styleId="waifuheader">
    <w:name w:val="waifu_header"/>
    <w:basedOn w:val="waifutext"/>
    <w:link w:val="waifuheaderCar"/>
    <w:rsid w:val="002E4586"/>
    <w:rPr>
      <w:u w:color="FF0000"/>
    </w:rPr>
  </w:style>
  <w:style w:type="character" w:customStyle="1" w:styleId="waifutitleCar">
    <w:name w:val="waifu_title Car"/>
    <w:basedOn w:val="waifutextCar"/>
    <w:link w:val="waifutitle"/>
    <w:rsid w:val="00B44F9A"/>
    <w:rPr>
      <w:rFonts w:ascii="Arial" w:hAnsi="Arial" w:cs="Arial"/>
      <w:sz w:val="28"/>
      <w:szCs w:val="28"/>
      <w:u w:val="single" w:color="FF0000"/>
    </w:rPr>
  </w:style>
  <w:style w:type="paragraph" w:customStyle="1" w:styleId="waifumain">
    <w:name w:val="waifu_main"/>
    <w:basedOn w:val="waifuheader"/>
    <w:link w:val="waifumainCar"/>
    <w:qFormat/>
    <w:rsid w:val="002E4586"/>
    <w:pPr>
      <w:jc w:val="center"/>
    </w:pPr>
    <w:rPr>
      <w:b/>
      <w:outline/>
      <w:color w:val="ED7D31" w:themeColor="accent2"/>
      <w:sz w:val="100"/>
      <w:szCs w:val="100"/>
      <w:lang w:val="en-GB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waifuheaderCar">
    <w:name w:val="waifu_header Car"/>
    <w:basedOn w:val="waifutextCar"/>
    <w:link w:val="waifuheader"/>
    <w:rsid w:val="002E4586"/>
    <w:rPr>
      <w:rFonts w:ascii="Arial" w:hAnsi="Arial" w:cs="Arial"/>
      <w:sz w:val="24"/>
      <w:szCs w:val="24"/>
      <w:u w:color="FF0000"/>
    </w:rPr>
  </w:style>
  <w:style w:type="character" w:customStyle="1" w:styleId="waifumainCar">
    <w:name w:val="waifu_main Car"/>
    <w:basedOn w:val="waifuheaderCar"/>
    <w:link w:val="waifumain"/>
    <w:rsid w:val="002E4586"/>
    <w:rPr>
      <w:rFonts w:ascii="Arial" w:hAnsi="Arial" w:cs="Arial"/>
      <w:b/>
      <w:outline/>
      <w:color w:val="ED7D31" w:themeColor="accent2"/>
      <w:sz w:val="100"/>
      <w:szCs w:val="100"/>
      <w:u w:color="FF0000"/>
      <w:lang w:val="en-GB"/>
      <w14:shadow w14:blurRad="0" w14:dist="38100" w14:dir="2700000" w14:sx="100000" w14:sy="100000" w14:kx="0" w14:ky="0" w14:algn="tl">
        <w14:schemeClr w14:val="accent2"/>
      </w14:shadow>
      <w14:textOutline w14:w="6604" w14:cap="flat" w14:cmpd="sng" w14:algn="ctr">
        <w14:solidFill>
          <w14:schemeClr w14:val="accent2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paragraph" w:customStyle="1" w:styleId="Standard">
    <w:name w:val="Standard"/>
    <w:rsid w:val="004570E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Prrafodelista">
    <w:name w:val="List Paragraph"/>
    <w:basedOn w:val="Normal"/>
    <w:uiPriority w:val="34"/>
    <w:qFormat/>
    <w:rsid w:val="00511C3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lian\Documents\Plantillas%20personalizadas%20de%20Office\word_templat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word_template.dotx</Template>
  <TotalTime>27</TotalTime>
  <Pages>17</Pages>
  <Words>247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 sanchez</cp:lastModifiedBy>
  <cp:revision>9</cp:revision>
  <dcterms:created xsi:type="dcterms:W3CDTF">2022-03-21T15:21:00Z</dcterms:created>
  <dcterms:modified xsi:type="dcterms:W3CDTF">2022-03-21T15:48:00Z</dcterms:modified>
</cp:coreProperties>
</file>